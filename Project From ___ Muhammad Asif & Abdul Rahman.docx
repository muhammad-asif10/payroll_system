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046C7A" w14:textId="61E84BB8" w:rsidR="00487737" w:rsidRPr="00747C34" w:rsidRDefault="00747C34">
      <w:pPr>
        <w:pStyle w:val="Title"/>
        <w:rPr>
          <w:b w:val="0"/>
          <w:bCs/>
        </w:rPr>
      </w:pPr>
      <w:r w:rsidRPr="00747C34">
        <w:rPr>
          <w:b w:val="0"/>
          <w:bCs/>
        </w:rPr>
        <w:t>Project</w:t>
      </w:r>
    </w:p>
    <w:p w14:paraId="29C18225" w14:textId="28963CF2" w:rsidR="00487737" w:rsidRPr="001410BC" w:rsidRDefault="006D2E12" w:rsidP="00DA32FE">
      <w:pPr>
        <w:pStyle w:val="Subtitle"/>
        <w:rPr>
          <w:rFonts w:ascii="Abadi" w:hAnsi="Abadi"/>
          <w:color w:val="000000" w:themeColor="text1"/>
          <w:sz w:val="52"/>
          <w:szCs w:val="52"/>
        </w:rPr>
      </w:pPr>
      <w:r>
        <w:rPr>
          <w:b w:val="0"/>
          <w:bCs/>
          <w:color w:val="000000" w:themeColor="text1"/>
        </w:rPr>
        <w:t xml:space="preserve">of </w:t>
      </w:r>
      <w:r w:rsidRPr="001410BC">
        <w:rPr>
          <w:rFonts w:ascii="Abadi" w:hAnsi="Abadi"/>
          <w:color w:val="000000" w:themeColor="text1"/>
          <w:sz w:val="52"/>
          <w:szCs w:val="52"/>
          <w:u w:val="single"/>
        </w:rPr>
        <w:t xml:space="preserve">Programming Fundamental </w:t>
      </w:r>
    </w:p>
    <w:sdt>
      <w:sdtPr>
        <w:rPr>
          <w:rFonts w:asciiTheme="minorHAnsi" w:eastAsiaTheme="minorHAnsi" w:hAnsiTheme="minorHAnsi" w:cstheme="minorBidi"/>
          <w:b w:val="0"/>
          <w:caps w:val="0"/>
          <w:color w:val="5F5F5F" w:themeColor="text2" w:themeTint="BF"/>
          <w:sz w:val="24"/>
          <w:szCs w:val="24"/>
        </w:rPr>
        <w:id w:val="-1568100847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651A7EE0" w14:textId="3D125C01" w:rsidR="005F7A97" w:rsidRPr="00DB39B9" w:rsidRDefault="006233D8" w:rsidP="00D34990">
          <w:pPr>
            <w:pStyle w:val="TOCHeading"/>
            <w:rPr>
              <w:rFonts w:ascii="Abadi" w:hAnsi="Abadi" w:cs="ADLaM Display"/>
              <w:bCs/>
              <w:noProof/>
              <w:color w:val="000000" w:themeColor="text1"/>
              <w:sz w:val="36"/>
              <w:szCs w:val="36"/>
            </w:rPr>
          </w:pPr>
          <w:r w:rsidRPr="00DB39B9">
            <w:rPr>
              <w:rFonts w:ascii="Abadi" w:hAnsi="Abadi" w:cs="Aldhabi"/>
              <w:noProof/>
              <w:sz w:val="44"/>
              <w:szCs w:val="44"/>
            </w:rPr>
            <w:t>P</w:t>
          </w:r>
          <w:r w:rsidRPr="00DB39B9">
            <w:rPr>
              <w:rFonts w:ascii="Aptos Black" w:hAnsi="Aptos Black" w:cs="Aldhabi"/>
              <w:noProof/>
              <w:sz w:val="44"/>
              <w:szCs w:val="44"/>
            </w:rPr>
            <w:t>roject</w:t>
          </w:r>
          <w:r w:rsidR="00135621" w:rsidRPr="00DB39B9">
            <w:rPr>
              <w:rFonts w:ascii="Aptos Black" w:hAnsi="Aptos Black" w:cs="Aldhabi"/>
              <w:noProof/>
              <w:sz w:val="44"/>
              <w:szCs w:val="44"/>
            </w:rPr>
            <w:t xml:space="preserve"> FroM</w:t>
          </w:r>
          <w:r w:rsidR="00135621" w:rsidRPr="00DB39B9">
            <w:rPr>
              <w:noProof/>
              <w:sz w:val="44"/>
              <w:szCs w:val="44"/>
            </w:rPr>
            <w:t xml:space="preserve">………. </w:t>
          </w:r>
          <w:r w:rsidR="00DA32FE" w:rsidRPr="00DB39B9">
            <w:rPr>
              <w:rFonts w:ascii="Abadi" w:hAnsi="Abadi" w:cs="ADLaM Display"/>
              <w:noProof/>
              <w:color w:val="000000" w:themeColor="text1"/>
              <w:sz w:val="36"/>
              <w:szCs w:val="36"/>
            </w:rPr>
            <w:t xml:space="preserve">Abdul Rahman &amp; Muhammad Asif </w:t>
          </w:r>
        </w:p>
        <w:p w14:paraId="035323CE" w14:textId="509702DB" w:rsidR="004145DA" w:rsidRPr="00581B1C" w:rsidRDefault="004145DA" w:rsidP="005F7A97">
          <w:pPr>
            <w:rPr>
              <w:b/>
              <w:bCs/>
              <w:color w:val="000000" w:themeColor="text1"/>
              <w:sz w:val="40"/>
              <w:szCs w:val="40"/>
            </w:rPr>
          </w:pPr>
          <w:r w:rsidRPr="00581B1C">
            <w:rPr>
              <w:rFonts w:ascii="Aptos Black" w:hAnsi="Aptos Black" w:cs="Aldhabi"/>
              <w:b/>
              <w:bCs/>
              <w:color w:val="000000" w:themeColor="text1"/>
              <w:sz w:val="44"/>
              <w:szCs w:val="44"/>
            </w:rPr>
            <w:t xml:space="preserve">Submit to </w:t>
          </w:r>
          <w:r w:rsidRPr="00581B1C">
            <w:rPr>
              <w:b/>
              <w:bCs/>
              <w:color w:val="000000" w:themeColor="text1"/>
              <w:sz w:val="40"/>
              <w:szCs w:val="40"/>
            </w:rPr>
            <w:t>…………</w:t>
          </w:r>
          <w:r w:rsidR="00CF3CD9" w:rsidRPr="00581B1C">
            <w:rPr>
              <w:b/>
              <w:bCs/>
              <w:color w:val="000000" w:themeColor="text1"/>
              <w:sz w:val="40"/>
              <w:szCs w:val="40"/>
            </w:rPr>
            <w:t xml:space="preserve"> </w:t>
          </w:r>
          <w:r w:rsidR="00CF3CD9" w:rsidRPr="00DA65BF">
            <w:rPr>
              <w:rFonts w:ascii="ADLaM Display" w:hAnsi="ADLaM Display" w:cs="ADLaM Display"/>
              <w:b/>
              <w:bCs/>
              <w:color w:val="000000" w:themeColor="text1"/>
              <w:sz w:val="44"/>
              <w:szCs w:val="44"/>
            </w:rPr>
            <w:t>Prof.Fareed</w:t>
          </w:r>
          <w:r w:rsidR="00347E7D" w:rsidRPr="00DA65BF">
            <w:rPr>
              <w:rFonts w:ascii="ADLaM Display" w:hAnsi="ADLaM Display" w:cs="ADLaM Display"/>
              <w:b/>
              <w:bCs/>
              <w:color w:val="000000" w:themeColor="text1"/>
              <w:sz w:val="44"/>
              <w:szCs w:val="44"/>
            </w:rPr>
            <w:t xml:space="preserve"> Ahmad</w:t>
          </w:r>
          <w:r w:rsidR="00CF3CD9" w:rsidRPr="00DA65BF">
            <w:rPr>
              <w:rFonts w:ascii="ADLaM Display" w:hAnsi="ADLaM Display" w:cs="ADLaM Display"/>
              <w:b/>
              <w:bCs/>
              <w:color w:val="000000" w:themeColor="text1"/>
              <w:sz w:val="44"/>
              <w:szCs w:val="44"/>
            </w:rPr>
            <w:t xml:space="preserve"> </w:t>
          </w:r>
        </w:p>
        <w:p w14:paraId="0A1B8496" w14:textId="11887468" w:rsidR="00487737" w:rsidRPr="001E05BF" w:rsidRDefault="00C64136">
          <w:pPr>
            <w:rPr>
              <w:b/>
              <w:bCs/>
              <w:color w:val="000000" w:themeColor="text1"/>
              <w:sz w:val="40"/>
              <w:szCs w:val="40"/>
            </w:rPr>
          </w:pPr>
          <w:r w:rsidRPr="00581B1C">
            <w:rPr>
              <w:b/>
              <w:bCs/>
              <w:color w:val="000000" w:themeColor="text1"/>
              <w:sz w:val="40"/>
              <w:szCs w:val="40"/>
            </w:rPr>
            <w:t>Submission Date:……/……/2024</w:t>
          </w:r>
        </w:p>
      </w:sdtContent>
    </w:sdt>
    <w:p w14:paraId="0E9B7F3A" w14:textId="71B30B30" w:rsidR="001E05BF" w:rsidRDefault="00861522">
      <w:pPr>
        <w:rPr>
          <w:rFonts w:ascii="ADLaM Display" w:hAnsi="ADLaM Display" w:cs="ADLaM Display"/>
          <w:sz w:val="40"/>
          <w:szCs w:val="40"/>
        </w:rPr>
      </w:pPr>
      <w:r w:rsidRPr="00B70F44">
        <w:rPr>
          <w:rFonts w:ascii="ADLaM Display" w:hAnsi="ADLaM Display" w:cs="ADLaM Display"/>
          <w:color w:val="000000" w:themeColor="text1"/>
          <w:sz w:val="40"/>
          <w:szCs w:val="40"/>
        </w:rPr>
        <w:t>Title</w:t>
      </w:r>
      <w:r w:rsidR="00221732">
        <w:rPr>
          <w:rFonts w:ascii="ADLaM Display" w:hAnsi="ADLaM Display" w:cs="ADLaM Display"/>
          <w:sz w:val="40"/>
          <w:szCs w:val="40"/>
        </w:rPr>
        <w:t>___________</w:t>
      </w:r>
    </w:p>
    <w:p w14:paraId="1834EF31" w14:textId="77777777" w:rsidR="00B70F44" w:rsidRDefault="00B70F44">
      <w:pPr>
        <w:rPr>
          <w:rFonts w:ascii="ADLaM Display" w:hAnsi="ADLaM Display" w:cs="ADLaM Display"/>
          <w:sz w:val="40"/>
          <w:szCs w:val="40"/>
        </w:rPr>
      </w:pPr>
    </w:p>
    <w:p w14:paraId="1311D1F5" w14:textId="39557499" w:rsidR="00FF64BD" w:rsidRPr="00DB39B9" w:rsidRDefault="00FF64BD">
      <w:pPr>
        <w:rPr>
          <w:rFonts w:ascii="ADLaM Display" w:hAnsi="ADLaM Display" w:cs="ADLaM Display"/>
          <w:color w:val="000000" w:themeColor="text1"/>
          <w:sz w:val="56"/>
          <w:szCs w:val="56"/>
        </w:rPr>
      </w:pPr>
      <w:r w:rsidRPr="00DB39B9">
        <w:rPr>
          <w:rFonts w:ascii="ADLaM Display" w:hAnsi="ADLaM Display" w:cs="ADLaM Display"/>
          <w:color w:val="000000" w:themeColor="text1"/>
          <w:sz w:val="56"/>
          <w:szCs w:val="56"/>
        </w:rPr>
        <w:t>PAYROLL</w:t>
      </w:r>
    </w:p>
    <w:p w14:paraId="3E0FE767" w14:textId="6E15801F" w:rsidR="00E959C6" w:rsidRDefault="00FF64BD" w:rsidP="00A95E65">
      <w:pPr>
        <w:rPr>
          <w:rFonts w:ascii="ADLaM Display" w:hAnsi="ADLaM Display" w:cs="ADLaM Display"/>
          <w:color w:val="000000" w:themeColor="text1"/>
          <w:sz w:val="56"/>
          <w:szCs w:val="56"/>
        </w:rPr>
      </w:pPr>
      <w:r w:rsidRPr="00DB39B9">
        <w:rPr>
          <w:rFonts w:ascii="ADLaM Display" w:hAnsi="ADLaM Display" w:cs="ADLaM Display"/>
          <w:color w:val="000000" w:themeColor="text1"/>
          <w:sz w:val="56"/>
          <w:szCs w:val="56"/>
        </w:rPr>
        <w:t>System</w:t>
      </w:r>
    </w:p>
    <w:p w14:paraId="0AA0F176" w14:textId="40D5E2F2" w:rsidR="008C7EAD" w:rsidRDefault="008C7EAD" w:rsidP="00A95E65">
      <w:pPr>
        <w:rPr>
          <w:rFonts w:ascii="ADLaM Display" w:hAnsi="ADLaM Display" w:cs="ADLaM Display"/>
          <w:color w:val="000000" w:themeColor="text1"/>
          <w:sz w:val="56"/>
          <w:szCs w:val="56"/>
        </w:rPr>
      </w:pPr>
    </w:p>
    <w:p w14:paraId="687038A6" w14:textId="69D66DCD" w:rsidR="008C7EAD" w:rsidRDefault="008C7EAD" w:rsidP="00DD58FD">
      <w:pPr>
        <w:pStyle w:val="Heading2"/>
      </w:pPr>
      <w:r w:rsidRPr="00DD58FD">
        <w:br w:type="page"/>
      </w:r>
      <w:r w:rsidR="00DD58FD">
        <w:lastRenderedPageBreak/>
        <w:t>Table of contents</w:t>
      </w:r>
    </w:p>
    <w:p w14:paraId="0551004C" w14:textId="5A95100A" w:rsidR="00A8752A" w:rsidRPr="00C87009" w:rsidRDefault="00233603" w:rsidP="00595AA1">
      <w:pPr>
        <w:pStyle w:val="Heading2"/>
        <w:numPr>
          <w:ilvl w:val="0"/>
          <w:numId w:val="4"/>
        </w:numPr>
      </w:pPr>
      <w:r w:rsidRPr="00C87009">
        <w:t>Description</w:t>
      </w:r>
    </w:p>
    <w:p w14:paraId="5ED80419" w14:textId="130A16A2" w:rsidR="00043DCF" w:rsidRPr="00F45C78" w:rsidRDefault="00F45F31" w:rsidP="00595AA1">
      <w:pPr>
        <w:pStyle w:val="Heading3"/>
        <w:numPr>
          <w:ilvl w:val="1"/>
          <w:numId w:val="5"/>
        </w:numPr>
        <w:rPr>
          <w:b w:val="0"/>
          <w:bCs/>
          <w:color w:val="000000" w:themeColor="text1"/>
        </w:rPr>
      </w:pPr>
      <w:r w:rsidRPr="00F45C78">
        <w:rPr>
          <w:b w:val="0"/>
          <w:bCs/>
          <w:color w:val="000000" w:themeColor="text1"/>
        </w:rPr>
        <w:t>Introduction</w:t>
      </w:r>
    </w:p>
    <w:p w14:paraId="2B76435D" w14:textId="65947E07" w:rsidR="00D849FC" w:rsidRPr="00F45C78" w:rsidRDefault="00043DCF" w:rsidP="00595AA1">
      <w:pPr>
        <w:pStyle w:val="Heading3"/>
        <w:numPr>
          <w:ilvl w:val="1"/>
          <w:numId w:val="5"/>
        </w:numPr>
        <w:rPr>
          <w:b w:val="0"/>
          <w:bCs/>
          <w:color w:val="000000" w:themeColor="text1"/>
        </w:rPr>
      </w:pPr>
      <w:r w:rsidRPr="00F45C78">
        <w:rPr>
          <w:b w:val="0"/>
          <w:bCs/>
          <w:color w:val="000000" w:themeColor="text1"/>
        </w:rPr>
        <w:t>Purpose and Objectives</w:t>
      </w:r>
    </w:p>
    <w:p w14:paraId="0661E11D" w14:textId="7F7EFB27" w:rsidR="00CA79B4" w:rsidRPr="00F45C78" w:rsidRDefault="00CA79B4" w:rsidP="00595AA1">
      <w:pPr>
        <w:pStyle w:val="Heading3"/>
        <w:numPr>
          <w:ilvl w:val="1"/>
          <w:numId w:val="5"/>
        </w:numPr>
        <w:rPr>
          <w:b w:val="0"/>
          <w:bCs/>
          <w:color w:val="000000" w:themeColor="text1"/>
        </w:rPr>
      </w:pPr>
      <w:r w:rsidRPr="00F45C78">
        <w:rPr>
          <w:b w:val="0"/>
          <w:bCs/>
          <w:color w:val="000000" w:themeColor="text1"/>
        </w:rPr>
        <w:t>Feature and Functionality</w:t>
      </w:r>
    </w:p>
    <w:p w14:paraId="2B255B42" w14:textId="5CA39CAD" w:rsidR="00D64CA5" w:rsidRDefault="00D64CA5" w:rsidP="00595AA1">
      <w:pPr>
        <w:pStyle w:val="Heading2"/>
        <w:numPr>
          <w:ilvl w:val="0"/>
          <w:numId w:val="4"/>
        </w:numPr>
      </w:pPr>
      <w:r>
        <w:t>System Requirements</w:t>
      </w:r>
    </w:p>
    <w:p w14:paraId="6DEC2C71" w14:textId="57F16F9A" w:rsidR="0092652D" w:rsidRDefault="006A3036" w:rsidP="00595AA1">
      <w:pPr>
        <w:pStyle w:val="ListParagraph"/>
        <w:numPr>
          <w:ilvl w:val="1"/>
          <w:numId w:val="4"/>
        </w:numPr>
        <w:rPr>
          <w:i w:val="0"/>
          <w:color w:val="000000" w:themeColor="text1"/>
        </w:rPr>
      </w:pPr>
      <w:r>
        <w:rPr>
          <w:i w:val="0"/>
          <w:color w:val="000000" w:themeColor="text1"/>
        </w:rPr>
        <w:t>Hardware Requirements</w:t>
      </w:r>
    </w:p>
    <w:p w14:paraId="4141D929" w14:textId="4677D4A8" w:rsidR="006A3036" w:rsidRPr="005250B8" w:rsidRDefault="006A3036" w:rsidP="00595AA1">
      <w:pPr>
        <w:pStyle w:val="ListParagraph"/>
        <w:numPr>
          <w:ilvl w:val="1"/>
          <w:numId w:val="4"/>
        </w:numPr>
        <w:rPr>
          <w:i w:val="0"/>
          <w:iCs/>
          <w:color w:val="000000" w:themeColor="text1"/>
        </w:rPr>
      </w:pPr>
      <w:r w:rsidRPr="005250B8">
        <w:rPr>
          <w:i w:val="0"/>
          <w:iCs/>
          <w:color w:val="000000" w:themeColor="text1"/>
        </w:rPr>
        <w:t xml:space="preserve">Software Requirements </w:t>
      </w:r>
    </w:p>
    <w:p w14:paraId="0FFA521C" w14:textId="0F85EADE" w:rsidR="0061666F" w:rsidRDefault="000B7831" w:rsidP="00595AA1">
      <w:pPr>
        <w:pStyle w:val="Heading2"/>
        <w:numPr>
          <w:ilvl w:val="0"/>
          <w:numId w:val="4"/>
        </w:numPr>
      </w:pPr>
      <w:r>
        <w:t>Algorithm and Pseudo code</w:t>
      </w:r>
    </w:p>
    <w:p w14:paraId="73F6B2B7" w14:textId="556C1780" w:rsidR="00F822BA" w:rsidRPr="005250B8" w:rsidRDefault="00D36BB0" w:rsidP="00595AA1">
      <w:pPr>
        <w:pStyle w:val="ListParagraph"/>
        <w:numPr>
          <w:ilvl w:val="1"/>
          <w:numId w:val="4"/>
        </w:numPr>
        <w:rPr>
          <w:i w:val="0"/>
          <w:color w:val="000000" w:themeColor="text1"/>
        </w:rPr>
      </w:pPr>
      <w:r w:rsidRPr="005250B8">
        <w:rPr>
          <w:i w:val="0"/>
          <w:color w:val="000000" w:themeColor="text1"/>
        </w:rPr>
        <w:t>input Details</w:t>
      </w:r>
    </w:p>
    <w:p w14:paraId="6BCFB0AB" w14:textId="2ECE5E18" w:rsidR="00AE4C08" w:rsidRPr="005250B8" w:rsidRDefault="00D36BB0" w:rsidP="00595AA1">
      <w:pPr>
        <w:pStyle w:val="ListParagraph"/>
        <w:numPr>
          <w:ilvl w:val="1"/>
          <w:numId w:val="4"/>
        </w:numPr>
        <w:rPr>
          <w:i w:val="0"/>
          <w:color w:val="000000" w:themeColor="text1"/>
        </w:rPr>
      </w:pPr>
      <w:r w:rsidRPr="005250B8">
        <w:rPr>
          <w:i w:val="0"/>
          <w:color w:val="000000" w:themeColor="text1"/>
        </w:rPr>
        <w:t>calculateNetSalary</w:t>
      </w:r>
    </w:p>
    <w:p w14:paraId="1EDFD2D7" w14:textId="0BA8361C" w:rsidR="00D36BB0" w:rsidRDefault="00D36BB0" w:rsidP="00595AA1">
      <w:pPr>
        <w:pStyle w:val="ListParagraph"/>
        <w:numPr>
          <w:ilvl w:val="1"/>
          <w:numId w:val="4"/>
        </w:numPr>
        <w:rPr>
          <w:i w:val="0"/>
          <w:color w:val="000000" w:themeColor="text1"/>
        </w:rPr>
      </w:pPr>
      <w:r w:rsidRPr="005250B8">
        <w:rPr>
          <w:i w:val="0"/>
          <w:color w:val="000000" w:themeColor="text1"/>
        </w:rPr>
        <w:t>generatePayslip</w:t>
      </w:r>
    </w:p>
    <w:p w14:paraId="2B6D75A4" w14:textId="32B11FD4" w:rsidR="00386589" w:rsidRPr="005250B8" w:rsidRDefault="00386589" w:rsidP="00595AA1">
      <w:pPr>
        <w:pStyle w:val="ListParagraph"/>
        <w:numPr>
          <w:ilvl w:val="1"/>
          <w:numId w:val="4"/>
        </w:numPr>
        <w:rPr>
          <w:i w:val="0"/>
          <w:color w:val="000000" w:themeColor="text1"/>
        </w:rPr>
      </w:pPr>
      <w:r>
        <w:rPr>
          <w:i w:val="0"/>
          <w:color w:val="000000" w:themeColor="text1"/>
        </w:rPr>
        <w:t xml:space="preserve">Save </w:t>
      </w:r>
      <w:r w:rsidR="00C60A4E">
        <w:rPr>
          <w:i w:val="0"/>
          <w:color w:val="000000" w:themeColor="text1"/>
        </w:rPr>
        <w:t xml:space="preserve">pay slips </w:t>
      </w:r>
      <w:r>
        <w:rPr>
          <w:i w:val="0"/>
          <w:color w:val="000000" w:themeColor="text1"/>
        </w:rPr>
        <w:t>to file</w:t>
      </w:r>
    </w:p>
    <w:p w14:paraId="34BE4BE4" w14:textId="62358F00" w:rsidR="00266783" w:rsidRDefault="00423E8B" w:rsidP="00595AA1">
      <w:pPr>
        <w:pStyle w:val="Heading2"/>
        <w:numPr>
          <w:ilvl w:val="0"/>
          <w:numId w:val="4"/>
        </w:numPr>
      </w:pPr>
      <w:r>
        <w:t>Code Implementation</w:t>
      </w:r>
    </w:p>
    <w:p w14:paraId="40D93CC7" w14:textId="10173970" w:rsidR="00266783" w:rsidRPr="005250B8" w:rsidRDefault="00266783" w:rsidP="00595AA1">
      <w:pPr>
        <w:pStyle w:val="ListParagraph"/>
        <w:numPr>
          <w:ilvl w:val="1"/>
          <w:numId w:val="4"/>
        </w:numPr>
        <w:rPr>
          <w:i w:val="0"/>
          <w:iCs/>
          <w:color w:val="000000" w:themeColor="text1"/>
        </w:rPr>
      </w:pPr>
      <w:r w:rsidRPr="005250B8">
        <w:rPr>
          <w:i w:val="0"/>
          <w:iCs/>
          <w:color w:val="000000" w:themeColor="text1"/>
        </w:rPr>
        <w:t>Full code listing</w:t>
      </w:r>
    </w:p>
    <w:p w14:paraId="000C5E3A" w14:textId="52F17CE9" w:rsidR="00D419A9" w:rsidRPr="005250B8" w:rsidRDefault="00C2167D" w:rsidP="00595AA1">
      <w:pPr>
        <w:pStyle w:val="ListParagraph"/>
        <w:numPr>
          <w:ilvl w:val="1"/>
          <w:numId w:val="4"/>
        </w:numPr>
        <w:rPr>
          <w:i w:val="0"/>
          <w:iCs/>
          <w:color w:val="000000" w:themeColor="text1"/>
        </w:rPr>
      </w:pPr>
      <w:r w:rsidRPr="005250B8">
        <w:rPr>
          <w:i w:val="0"/>
          <w:iCs/>
          <w:color w:val="000000" w:themeColor="text1"/>
        </w:rPr>
        <w:t xml:space="preserve">Complete Code with </w:t>
      </w:r>
      <w:r w:rsidR="00AA17BB" w:rsidRPr="005250B8">
        <w:rPr>
          <w:i w:val="0"/>
          <w:iCs/>
          <w:color w:val="000000" w:themeColor="text1"/>
        </w:rPr>
        <w:t>Explanation</w:t>
      </w:r>
    </w:p>
    <w:p w14:paraId="6D9E9D8A" w14:textId="24957491" w:rsidR="009706CB" w:rsidRDefault="009706CB" w:rsidP="00595AA1">
      <w:pPr>
        <w:pStyle w:val="Heading2"/>
        <w:numPr>
          <w:ilvl w:val="0"/>
          <w:numId w:val="4"/>
        </w:numPr>
      </w:pPr>
      <w:r>
        <w:t>Flow ChartS</w:t>
      </w:r>
    </w:p>
    <w:p w14:paraId="2383F262" w14:textId="34E49989" w:rsidR="008864A0" w:rsidRPr="00AB7E37" w:rsidRDefault="008864A0" w:rsidP="00595AA1">
      <w:pPr>
        <w:pStyle w:val="ListParagraph"/>
        <w:numPr>
          <w:ilvl w:val="1"/>
          <w:numId w:val="4"/>
        </w:numPr>
        <w:rPr>
          <w:i w:val="0"/>
          <w:iCs/>
          <w:color w:val="000000" w:themeColor="text1"/>
        </w:rPr>
      </w:pPr>
      <w:r w:rsidRPr="00AB7E37">
        <w:rPr>
          <w:i w:val="0"/>
          <w:iCs/>
          <w:color w:val="000000" w:themeColor="text1"/>
        </w:rPr>
        <w:t xml:space="preserve">Input </w:t>
      </w:r>
      <w:r w:rsidR="000A6454" w:rsidRPr="00AB7E37">
        <w:rPr>
          <w:i w:val="0"/>
          <w:iCs/>
          <w:color w:val="000000" w:themeColor="text1"/>
        </w:rPr>
        <w:t>Details</w:t>
      </w:r>
    </w:p>
    <w:p w14:paraId="2ACA7B30" w14:textId="0A8456D6" w:rsidR="000A6454" w:rsidRPr="00AB7E37" w:rsidRDefault="00AD1347" w:rsidP="00595AA1">
      <w:pPr>
        <w:pStyle w:val="ListParagraph"/>
        <w:numPr>
          <w:ilvl w:val="1"/>
          <w:numId w:val="4"/>
        </w:numPr>
        <w:rPr>
          <w:i w:val="0"/>
          <w:iCs/>
          <w:color w:val="000000" w:themeColor="text1"/>
        </w:rPr>
      </w:pPr>
      <w:r w:rsidRPr="00AB7E37">
        <w:rPr>
          <w:i w:val="0"/>
          <w:iCs/>
          <w:color w:val="000000" w:themeColor="text1"/>
        </w:rPr>
        <w:t>Calculate Net salary</w:t>
      </w:r>
    </w:p>
    <w:p w14:paraId="3FEDC227" w14:textId="2BBCA119" w:rsidR="00AD1347" w:rsidRDefault="00AD1347" w:rsidP="00595AA1">
      <w:pPr>
        <w:pStyle w:val="ListParagraph"/>
        <w:numPr>
          <w:ilvl w:val="1"/>
          <w:numId w:val="4"/>
        </w:numPr>
        <w:rPr>
          <w:i w:val="0"/>
          <w:iCs/>
          <w:color w:val="000000" w:themeColor="text1"/>
        </w:rPr>
      </w:pPr>
      <w:r w:rsidRPr="00AB7E37">
        <w:rPr>
          <w:i w:val="0"/>
          <w:iCs/>
          <w:color w:val="000000" w:themeColor="text1"/>
        </w:rPr>
        <w:t xml:space="preserve"> Generator pay slip</w:t>
      </w:r>
    </w:p>
    <w:p w14:paraId="27CAA0B7" w14:textId="7161EBB4" w:rsidR="00C60A4E" w:rsidRPr="00082907" w:rsidRDefault="00C60A4E" w:rsidP="00082907">
      <w:pPr>
        <w:pStyle w:val="ListParagraph"/>
        <w:numPr>
          <w:ilvl w:val="1"/>
          <w:numId w:val="4"/>
        </w:numPr>
        <w:rPr>
          <w:i w:val="0"/>
          <w:iCs/>
          <w:color w:val="000000" w:themeColor="text1"/>
        </w:rPr>
      </w:pPr>
      <w:r>
        <w:rPr>
          <w:i w:val="0"/>
          <w:iCs/>
          <w:color w:val="000000" w:themeColor="text1"/>
        </w:rPr>
        <w:t>Save pay slips to file</w:t>
      </w:r>
    </w:p>
    <w:p w14:paraId="4F4A5717" w14:textId="7D4CED64" w:rsidR="00785BCC" w:rsidRPr="00672E44" w:rsidRDefault="00785BCC" w:rsidP="00672E44">
      <w:pPr>
        <w:pStyle w:val="Heading2"/>
        <w:numPr>
          <w:ilvl w:val="0"/>
          <w:numId w:val="4"/>
        </w:numPr>
        <w:rPr>
          <w:color w:val="000000" w:themeColor="text1"/>
        </w:rPr>
      </w:pPr>
      <w:r w:rsidRPr="00AB7E37">
        <w:rPr>
          <w:color w:val="000000" w:themeColor="text1"/>
        </w:rPr>
        <w:t>Testing</w:t>
      </w:r>
    </w:p>
    <w:p w14:paraId="63E4464F" w14:textId="2D72A58C" w:rsidR="006E1E20" w:rsidRPr="00AB7E37" w:rsidRDefault="006E1E20" w:rsidP="00595AA1">
      <w:pPr>
        <w:pStyle w:val="ListParagraph"/>
        <w:numPr>
          <w:ilvl w:val="1"/>
          <w:numId w:val="4"/>
        </w:numPr>
        <w:rPr>
          <w:i w:val="0"/>
          <w:iCs/>
          <w:color w:val="000000" w:themeColor="text1"/>
        </w:rPr>
      </w:pPr>
      <w:r w:rsidRPr="00AB7E37">
        <w:rPr>
          <w:i w:val="0"/>
          <w:iCs/>
          <w:color w:val="000000" w:themeColor="text1"/>
        </w:rPr>
        <w:t xml:space="preserve">Test cases and Scenarios </w:t>
      </w:r>
    </w:p>
    <w:p w14:paraId="0A2D9968" w14:textId="5C0BCF35" w:rsidR="009557AD" w:rsidRDefault="009557AD" w:rsidP="00595AA1">
      <w:pPr>
        <w:pStyle w:val="Heading2"/>
        <w:numPr>
          <w:ilvl w:val="0"/>
          <w:numId w:val="4"/>
        </w:numPr>
      </w:pPr>
      <w:r>
        <w:lastRenderedPageBreak/>
        <w:t>Screenshot</w:t>
      </w:r>
    </w:p>
    <w:p w14:paraId="1D64B8AC" w14:textId="77777777" w:rsidR="009557AD" w:rsidRPr="009557AD" w:rsidRDefault="009557AD" w:rsidP="009557AD">
      <w:pPr>
        <w:pStyle w:val="Heading2"/>
      </w:pPr>
    </w:p>
    <w:p w14:paraId="31D5E170" w14:textId="498FE6E6" w:rsidR="00266783" w:rsidRDefault="000C5609" w:rsidP="00595AA1">
      <w:pPr>
        <w:pStyle w:val="Heading2"/>
        <w:numPr>
          <w:ilvl w:val="0"/>
          <w:numId w:val="4"/>
        </w:numPr>
      </w:pPr>
      <w:r>
        <w:t>Conclusion</w:t>
      </w:r>
    </w:p>
    <w:p w14:paraId="259FCF18" w14:textId="1948EB0A" w:rsidR="00CC35A2" w:rsidRPr="00CC35A2" w:rsidRDefault="00CC35A2" w:rsidP="00CC35A2">
      <w:pPr>
        <w:pStyle w:val="Heading2"/>
      </w:pPr>
    </w:p>
    <w:p w14:paraId="5D13619A" w14:textId="4F263EF3" w:rsidR="00ED4A68" w:rsidRDefault="00BF7946" w:rsidP="00595AA1">
      <w:pPr>
        <w:pStyle w:val="Heading2"/>
        <w:numPr>
          <w:ilvl w:val="0"/>
          <w:numId w:val="6"/>
        </w:numPr>
        <w:rPr>
          <w:rFonts w:cs="ADLaM Display"/>
          <w:b w:val="0"/>
          <w:bCs/>
          <w:sz w:val="36"/>
          <w:szCs w:val="36"/>
        </w:rPr>
      </w:pPr>
      <w:r w:rsidRPr="00BA0228">
        <w:rPr>
          <w:rFonts w:cs="ADLaM Display"/>
          <w:b w:val="0"/>
          <w:bCs/>
          <w:sz w:val="36"/>
          <w:szCs w:val="36"/>
        </w:rPr>
        <w:t>DESCRIPTION</w:t>
      </w:r>
    </w:p>
    <w:p w14:paraId="6DD8FE35" w14:textId="7F896A7F" w:rsidR="00951E65" w:rsidRDefault="00A11FF6" w:rsidP="00595AA1">
      <w:pPr>
        <w:pStyle w:val="ListParagraph"/>
        <w:numPr>
          <w:ilvl w:val="1"/>
          <w:numId w:val="6"/>
        </w:numPr>
        <w:rPr>
          <w:i w:val="0"/>
          <w:iCs/>
        </w:rPr>
      </w:pPr>
      <w:r w:rsidRPr="002B494E">
        <w:rPr>
          <w:i w:val="0"/>
          <w:iCs/>
          <w:color w:val="000000" w:themeColor="text1"/>
        </w:rPr>
        <w:t>Introduction</w:t>
      </w:r>
      <w:r>
        <w:rPr>
          <w:i w:val="0"/>
          <w:iCs/>
        </w:rPr>
        <w:t xml:space="preserve"> </w:t>
      </w:r>
    </w:p>
    <w:p w14:paraId="7C37B0E0" w14:textId="77777777" w:rsidR="00A11FF6" w:rsidRPr="00951E65" w:rsidRDefault="00A11FF6" w:rsidP="00A11FF6">
      <w:pPr>
        <w:pStyle w:val="ListParagraph"/>
        <w:ind w:left="1440"/>
        <w:rPr>
          <w:i w:val="0"/>
          <w:iCs/>
        </w:rPr>
      </w:pPr>
    </w:p>
    <w:p w14:paraId="35C680EA" w14:textId="0C48964F" w:rsidR="00B944ED" w:rsidRDefault="00E47BEA" w:rsidP="002B494E">
      <w:pPr>
        <w:pStyle w:val="ListParagraph"/>
        <w:ind w:left="720"/>
        <w:rPr>
          <w:rFonts w:ascii="Abadi" w:hAnsi="Abadi" w:cs="ADLaM Display"/>
          <w:i w:val="0"/>
          <w:color w:val="000000" w:themeColor="text1"/>
          <w:sz w:val="32"/>
          <w:szCs w:val="32"/>
        </w:rPr>
      </w:pPr>
      <w:r w:rsidRPr="00B915EC">
        <w:rPr>
          <w:rFonts w:ascii="Abadi" w:hAnsi="Abadi" w:cs="ADLaM Display"/>
          <w:i w:val="0"/>
          <w:color w:val="000000" w:themeColor="text1"/>
          <w:sz w:val="32"/>
          <w:szCs w:val="32"/>
        </w:rPr>
        <w:t xml:space="preserve">A </w:t>
      </w:r>
      <w:r w:rsidRPr="00B915EC">
        <w:rPr>
          <w:rFonts w:ascii="Abadi" w:hAnsi="Abadi" w:cs="ADLaM Display"/>
          <w:b/>
          <w:bCs/>
          <w:i w:val="0"/>
          <w:color w:val="000000" w:themeColor="text1"/>
          <w:sz w:val="32"/>
          <w:szCs w:val="32"/>
        </w:rPr>
        <w:t xml:space="preserve">Payroll System </w:t>
      </w:r>
      <w:r w:rsidRPr="00B915EC">
        <w:rPr>
          <w:rFonts w:ascii="Abadi" w:hAnsi="Abadi" w:cs="ADLaM Display"/>
          <w:i w:val="0"/>
          <w:color w:val="000000" w:themeColor="text1"/>
          <w:sz w:val="32"/>
          <w:szCs w:val="32"/>
        </w:rPr>
        <w:t xml:space="preserve">is a software or </w:t>
      </w:r>
      <w:r w:rsidRPr="00B915EC">
        <w:rPr>
          <w:rFonts w:ascii="Abadi" w:hAnsi="Abadi" w:cs="ADLaM Display"/>
          <w:b/>
          <w:bCs/>
          <w:i w:val="0"/>
          <w:color w:val="000000" w:themeColor="text1"/>
          <w:sz w:val="32"/>
          <w:szCs w:val="32"/>
        </w:rPr>
        <w:t>program</w:t>
      </w:r>
      <w:r w:rsidRPr="00B915EC">
        <w:rPr>
          <w:rFonts w:ascii="Abadi" w:hAnsi="Abadi" w:cs="ADLaM Display"/>
          <w:i w:val="0"/>
          <w:color w:val="000000" w:themeColor="text1"/>
          <w:sz w:val="32"/>
          <w:szCs w:val="32"/>
        </w:rPr>
        <w:t xml:space="preserve"> designed to manage employee compensation efficiently. It automates tasks like calculating salaries based on hours worked, hourly rates, and tax deductions, and generates </w:t>
      </w:r>
      <w:r w:rsidR="00463240" w:rsidRPr="00B915EC">
        <w:rPr>
          <w:rFonts w:ascii="Abadi" w:hAnsi="Abadi" w:cs="ADLaM Display"/>
          <w:i w:val="0"/>
          <w:color w:val="000000" w:themeColor="text1"/>
          <w:sz w:val="32"/>
          <w:szCs w:val="32"/>
        </w:rPr>
        <w:t>pay slips</w:t>
      </w:r>
      <w:r w:rsidRPr="00B915EC">
        <w:rPr>
          <w:rFonts w:ascii="Abadi" w:hAnsi="Abadi" w:cs="ADLaM Display"/>
          <w:i w:val="0"/>
          <w:color w:val="000000" w:themeColor="text1"/>
          <w:sz w:val="32"/>
          <w:szCs w:val="32"/>
        </w:rPr>
        <w:t>. This system ensures accurate and timely payroll processing while reducing manual errors.</w:t>
      </w:r>
    </w:p>
    <w:p w14:paraId="20317E9D" w14:textId="77777777" w:rsidR="002B494E" w:rsidRDefault="002B494E" w:rsidP="002B494E">
      <w:pPr>
        <w:pStyle w:val="ListParagraph"/>
        <w:ind w:left="720"/>
        <w:rPr>
          <w:rFonts w:ascii="Abadi" w:hAnsi="Abadi" w:cs="ADLaM Display"/>
          <w:i w:val="0"/>
          <w:color w:val="000000" w:themeColor="text1"/>
          <w:sz w:val="32"/>
          <w:szCs w:val="32"/>
        </w:rPr>
      </w:pPr>
    </w:p>
    <w:p w14:paraId="409F50B4" w14:textId="6489064C" w:rsidR="002B494E" w:rsidRDefault="002B494E" w:rsidP="00595AA1">
      <w:pPr>
        <w:pStyle w:val="ListParagraph"/>
        <w:numPr>
          <w:ilvl w:val="1"/>
          <w:numId w:val="6"/>
        </w:numPr>
        <w:rPr>
          <w:rFonts w:ascii="Abadi" w:hAnsi="Abadi" w:cs="ADLaM Display"/>
          <w:i w:val="0"/>
          <w:color w:val="000000" w:themeColor="text1"/>
          <w:sz w:val="32"/>
          <w:szCs w:val="32"/>
        </w:rPr>
      </w:pPr>
      <w:r>
        <w:rPr>
          <w:rFonts w:ascii="Abadi" w:hAnsi="Abadi" w:cs="ADLaM Display"/>
          <w:i w:val="0"/>
          <w:color w:val="000000" w:themeColor="text1"/>
          <w:sz w:val="32"/>
          <w:szCs w:val="32"/>
        </w:rPr>
        <w:t>Purpose and Objectives</w:t>
      </w:r>
    </w:p>
    <w:p w14:paraId="71FE42A7" w14:textId="609A40B0" w:rsidR="00875570" w:rsidRPr="003A5FBF" w:rsidRDefault="00D62FB2" w:rsidP="00595AA1">
      <w:pPr>
        <w:pStyle w:val="ListParagraph"/>
        <w:numPr>
          <w:ilvl w:val="0"/>
          <w:numId w:val="8"/>
        </w:numPr>
        <w:ind w:left="360"/>
        <w:rPr>
          <w:rFonts w:ascii="Abadi" w:hAnsi="Abadi" w:cs="ADLaM Display"/>
          <w:b/>
          <w:bCs/>
          <w:i w:val="0"/>
          <w:color w:val="000000" w:themeColor="text1"/>
          <w:sz w:val="40"/>
          <w:szCs w:val="40"/>
          <w:u w:val="single"/>
        </w:rPr>
      </w:pPr>
      <w:r w:rsidRPr="003A5FBF">
        <w:rPr>
          <w:rFonts w:ascii="Abadi" w:hAnsi="Abadi" w:cs="ADLaM Display"/>
          <w:b/>
          <w:bCs/>
          <w:i w:val="0"/>
          <w:color w:val="000000" w:themeColor="text1"/>
          <w:sz w:val="40"/>
          <w:szCs w:val="40"/>
          <w:u w:val="single"/>
        </w:rPr>
        <w:t>Purpose</w:t>
      </w:r>
    </w:p>
    <w:p w14:paraId="25FFDCC7" w14:textId="57D65CFD" w:rsidR="0028314C" w:rsidRDefault="00C969C4" w:rsidP="001F580D">
      <w:pPr>
        <w:pStyle w:val="ListParagraph"/>
        <w:rPr>
          <w:rFonts w:ascii="Abadi" w:hAnsi="Abadi" w:cs="ADLaM Display"/>
          <w:i w:val="0"/>
          <w:color w:val="000000" w:themeColor="text1"/>
          <w:sz w:val="32"/>
          <w:szCs w:val="32"/>
        </w:rPr>
      </w:pPr>
      <w:r>
        <w:rPr>
          <w:rFonts w:ascii="Abadi" w:hAnsi="Abadi" w:cs="ADLaM Display"/>
          <w:i w:val="0"/>
          <w:color w:val="000000" w:themeColor="text1"/>
          <w:sz w:val="32"/>
          <w:szCs w:val="32"/>
        </w:rPr>
        <w:t>Payroll</w:t>
      </w:r>
      <w:r w:rsidR="0028314C">
        <w:rPr>
          <w:rFonts w:ascii="Abadi" w:hAnsi="Abadi" w:cs="ADLaM Display"/>
          <w:i w:val="0"/>
          <w:color w:val="000000" w:themeColor="text1"/>
          <w:sz w:val="32"/>
          <w:szCs w:val="32"/>
        </w:rPr>
        <w:t xml:space="preserve"> systems are basically like a </w:t>
      </w:r>
      <w:r>
        <w:rPr>
          <w:rFonts w:ascii="Abadi" w:hAnsi="Abadi" w:cs="ADLaM Display"/>
          <w:i w:val="0"/>
          <w:color w:val="000000" w:themeColor="text1"/>
          <w:sz w:val="32"/>
          <w:szCs w:val="32"/>
        </w:rPr>
        <w:t>calculator. Here</w:t>
      </w:r>
      <w:r w:rsidR="0028314C">
        <w:rPr>
          <w:rFonts w:ascii="Abadi" w:hAnsi="Abadi" w:cs="ADLaM Display"/>
          <w:i w:val="0"/>
          <w:color w:val="000000" w:themeColor="text1"/>
          <w:sz w:val="32"/>
          <w:szCs w:val="32"/>
        </w:rPr>
        <w:t xml:space="preserve"> are some purposes of payroll system:</w:t>
      </w:r>
    </w:p>
    <w:p w14:paraId="63C58B05" w14:textId="36235988" w:rsidR="0028314C" w:rsidRDefault="0028314C" w:rsidP="00595AA1">
      <w:pPr>
        <w:pStyle w:val="ListParagraph"/>
        <w:numPr>
          <w:ilvl w:val="0"/>
          <w:numId w:val="7"/>
        </w:numPr>
        <w:ind w:left="548"/>
        <w:rPr>
          <w:rFonts w:ascii="Abadi" w:hAnsi="Abadi" w:cs="ADLaM Display"/>
          <w:i w:val="0"/>
          <w:color w:val="000000" w:themeColor="text1"/>
          <w:sz w:val="32"/>
          <w:szCs w:val="32"/>
        </w:rPr>
      </w:pPr>
      <w:r w:rsidRPr="002E64B6">
        <w:rPr>
          <w:rFonts w:ascii="Abadi" w:hAnsi="Abadi" w:cs="ADLaM Display"/>
          <w:b/>
          <w:bCs/>
          <w:i w:val="0"/>
          <w:color w:val="000000" w:themeColor="text1"/>
          <w:sz w:val="32"/>
          <w:szCs w:val="32"/>
        </w:rPr>
        <w:t>Payday Perfection:</w:t>
      </w:r>
      <w:r>
        <w:rPr>
          <w:rFonts w:ascii="Abadi" w:hAnsi="Abadi" w:cs="ADLaM Display"/>
          <w:i w:val="0"/>
          <w:color w:val="000000" w:themeColor="text1"/>
          <w:sz w:val="32"/>
          <w:szCs w:val="32"/>
        </w:rPr>
        <w:t xml:space="preserve"> They make sure your employees get paid on time, every time. No more late checks or confused faces.</w:t>
      </w:r>
    </w:p>
    <w:p w14:paraId="2C7318A8" w14:textId="5FAD5F94" w:rsidR="0028314C" w:rsidRDefault="0028314C" w:rsidP="00595AA1">
      <w:pPr>
        <w:pStyle w:val="ListParagraph"/>
        <w:numPr>
          <w:ilvl w:val="0"/>
          <w:numId w:val="7"/>
        </w:numPr>
        <w:ind w:left="548"/>
        <w:rPr>
          <w:rFonts w:ascii="Abadi" w:hAnsi="Abadi" w:cs="ADLaM Display"/>
          <w:i w:val="0"/>
          <w:color w:val="000000" w:themeColor="text1"/>
          <w:sz w:val="32"/>
          <w:szCs w:val="32"/>
        </w:rPr>
      </w:pPr>
      <w:r w:rsidRPr="002E64B6">
        <w:rPr>
          <w:rFonts w:ascii="Abadi" w:hAnsi="Abadi" w:cs="ADLaM Display"/>
          <w:b/>
          <w:bCs/>
          <w:i w:val="0"/>
          <w:color w:val="000000" w:themeColor="text1"/>
          <w:sz w:val="32"/>
          <w:szCs w:val="32"/>
        </w:rPr>
        <w:t xml:space="preserve">Tax Troubles, </w:t>
      </w:r>
      <w:r>
        <w:rPr>
          <w:rFonts w:ascii="Abadi" w:hAnsi="Abadi" w:cs="ADLaM Display"/>
          <w:i w:val="0"/>
          <w:color w:val="000000" w:themeColor="text1"/>
          <w:sz w:val="32"/>
          <w:szCs w:val="32"/>
        </w:rPr>
        <w:t>Be Gone: Payroll systems handle all the pesky tax stuff, so you don’t have to worry about fines or audits.</w:t>
      </w:r>
    </w:p>
    <w:p w14:paraId="5685B6B4" w14:textId="23883408" w:rsidR="0028314C" w:rsidRDefault="0028314C" w:rsidP="00595AA1">
      <w:pPr>
        <w:pStyle w:val="ListParagraph"/>
        <w:numPr>
          <w:ilvl w:val="0"/>
          <w:numId w:val="7"/>
        </w:numPr>
        <w:ind w:left="548"/>
        <w:rPr>
          <w:rFonts w:ascii="Abadi" w:hAnsi="Abadi" w:cs="ADLaM Display"/>
          <w:i w:val="0"/>
          <w:color w:val="000000" w:themeColor="text1"/>
          <w:sz w:val="32"/>
          <w:szCs w:val="32"/>
        </w:rPr>
      </w:pPr>
      <w:r w:rsidRPr="002E64B6">
        <w:rPr>
          <w:rFonts w:ascii="Abadi" w:hAnsi="Abadi" w:cs="ADLaM Display"/>
          <w:b/>
          <w:bCs/>
          <w:i w:val="0"/>
          <w:color w:val="000000" w:themeColor="text1"/>
          <w:sz w:val="32"/>
          <w:szCs w:val="32"/>
        </w:rPr>
        <w:lastRenderedPageBreak/>
        <w:t>Keep Track of Everything:</w:t>
      </w:r>
      <w:r>
        <w:rPr>
          <w:rFonts w:ascii="Abadi" w:hAnsi="Abadi" w:cs="ADLaM Display"/>
          <w:i w:val="0"/>
          <w:color w:val="000000" w:themeColor="text1"/>
          <w:sz w:val="32"/>
          <w:szCs w:val="32"/>
        </w:rPr>
        <w:t xml:space="preserve"> They store all your employee info, hours worked, and pay stubs in one place. No more lost paperwork!</w:t>
      </w:r>
    </w:p>
    <w:p w14:paraId="62BEF0C7" w14:textId="08774C08" w:rsidR="0028314C" w:rsidRDefault="0028314C" w:rsidP="00595AA1">
      <w:pPr>
        <w:pStyle w:val="ListParagraph"/>
        <w:numPr>
          <w:ilvl w:val="0"/>
          <w:numId w:val="7"/>
        </w:numPr>
        <w:ind w:left="548"/>
        <w:rPr>
          <w:rFonts w:ascii="Abadi" w:hAnsi="Abadi" w:cs="ADLaM Display"/>
          <w:i w:val="0"/>
          <w:color w:val="000000" w:themeColor="text1"/>
          <w:sz w:val="32"/>
          <w:szCs w:val="32"/>
        </w:rPr>
      </w:pPr>
      <w:r w:rsidRPr="007F77B0">
        <w:rPr>
          <w:rFonts w:ascii="Abadi" w:hAnsi="Abadi" w:cs="ADLaM Display"/>
          <w:b/>
          <w:bCs/>
          <w:i w:val="0"/>
          <w:color w:val="000000" w:themeColor="text1"/>
          <w:sz w:val="32"/>
          <w:szCs w:val="32"/>
        </w:rPr>
        <w:t xml:space="preserve">Save Time and Money: </w:t>
      </w:r>
      <w:r>
        <w:rPr>
          <w:rFonts w:ascii="Abadi" w:hAnsi="Abadi" w:cs="ADLaM Display"/>
          <w:i w:val="0"/>
          <w:color w:val="000000" w:themeColor="text1"/>
          <w:sz w:val="32"/>
          <w:szCs w:val="32"/>
        </w:rPr>
        <w:t>Automate tasks like calculating taxes and deductions, so you can focus on more important things.</w:t>
      </w:r>
    </w:p>
    <w:p w14:paraId="5227F6E1" w14:textId="504FE371" w:rsidR="0028314C" w:rsidRDefault="0028314C" w:rsidP="00595AA1">
      <w:pPr>
        <w:pStyle w:val="ListParagraph"/>
        <w:numPr>
          <w:ilvl w:val="0"/>
          <w:numId w:val="7"/>
        </w:numPr>
        <w:ind w:left="548"/>
        <w:rPr>
          <w:rFonts w:ascii="Abadi" w:hAnsi="Abadi" w:cs="ADLaM Display"/>
          <w:i w:val="0"/>
          <w:color w:val="000000" w:themeColor="text1"/>
          <w:sz w:val="32"/>
          <w:szCs w:val="32"/>
        </w:rPr>
      </w:pPr>
      <w:r w:rsidRPr="007F77B0">
        <w:rPr>
          <w:rFonts w:ascii="Abadi" w:hAnsi="Abadi" w:cs="ADLaM Display"/>
          <w:b/>
          <w:bCs/>
          <w:i w:val="0"/>
          <w:color w:val="000000" w:themeColor="text1"/>
          <w:sz w:val="32"/>
          <w:szCs w:val="32"/>
        </w:rPr>
        <w:t>Happy Employees:</w:t>
      </w:r>
      <w:r>
        <w:rPr>
          <w:rFonts w:ascii="Abadi" w:hAnsi="Abadi" w:cs="ADLaM Display"/>
          <w:i w:val="0"/>
          <w:color w:val="000000" w:themeColor="text1"/>
          <w:sz w:val="32"/>
          <w:szCs w:val="32"/>
        </w:rPr>
        <w:t xml:space="preserve"> Accurate and timely paychecks make for happy employees, which means a happier workplace.</w:t>
      </w:r>
    </w:p>
    <w:p w14:paraId="46574721" w14:textId="77777777" w:rsidR="007F77B0" w:rsidRPr="002B494E" w:rsidRDefault="007F77B0" w:rsidP="001F580D">
      <w:pPr>
        <w:pStyle w:val="ListParagraph"/>
        <w:ind w:left="548"/>
        <w:rPr>
          <w:rFonts w:ascii="Abadi" w:hAnsi="Abadi" w:cs="ADLaM Display"/>
          <w:i w:val="0"/>
          <w:color w:val="000000" w:themeColor="text1"/>
          <w:sz w:val="32"/>
          <w:szCs w:val="32"/>
        </w:rPr>
      </w:pPr>
    </w:p>
    <w:p w14:paraId="5FB4548E" w14:textId="086AF128" w:rsidR="0092652D" w:rsidRDefault="003A3628" w:rsidP="00595AA1">
      <w:pPr>
        <w:pStyle w:val="ListParagraph"/>
        <w:numPr>
          <w:ilvl w:val="0"/>
          <w:numId w:val="8"/>
        </w:numPr>
        <w:ind w:left="360"/>
        <w:rPr>
          <w:rFonts w:ascii="Abadi" w:hAnsi="Abadi" w:cs="ADLaM Display"/>
          <w:b/>
          <w:bCs/>
          <w:i w:val="0"/>
          <w:color w:val="000000" w:themeColor="text1"/>
          <w:sz w:val="40"/>
          <w:szCs w:val="40"/>
          <w:u w:val="single"/>
        </w:rPr>
      </w:pPr>
      <w:r w:rsidRPr="006C2807">
        <w:rPr>
          <w:rFonts w:ascii="Abadi" w:hAnsi="Abadi" w:cs="ADLaM Display"/>
          <w:b/>
          <w:bCs/>
          <w:i w:val="0"/>
          <w:color w:val="000000" w:themeColor="text1"/>
          <w:sz w:val="40"/>
          <w:szCs w:val="40"/>
          <w:u w:val="single"/>
        </w:rPr>
        <w:t>Objectives</w:t>
      </w:r>
    </w:p>
    <w:p w14:paraId="69CB84DE" w14:textId="3D4B0684" w:rsidR="003A5FBF" w:rsidRPr="006C2807" w:rsidRDefault="003A5FBF" w:rsidP="003A5FBF">
      <w:pPr>
        <w:pStyle w:val="ListParagraph"/>
        <w:ind w:left="360"/>
        <w:rPr>
          <w:rFonts w:ascii="Abadi" w:hAnsi="Abadi" w:cs="ADLaM Display"/>
          <w:b/>
          <w:bCs/>
          <w:i w:val="0"/>
          <w:color w:val="000000" w:themeColor="text1"/>
          <w:sz w:val="40"/>
          <w:szCs w:val="40"/>
          <w:u w:val="single"/>
        </w:rPr>
      </w:pPr>
      <w:r>
        <w:rPr>
          <w:rFonts w:ascii="Abadi" w:hAnsi="Abadi" w:cs="ADLaM Display"/>
          <w:b/>
          <w:bCs/>
          <w:i w:val="0"/>
          <w:color w:val="000000" w:themeColor="text1"/>
          <w:sz w:val="40"/>
          <w:szCs w:val="40"/>
          <w:u w:val="single"/>
        </w:rPr>
        <w:t xml:space="preserve">Here are some objectives that makes </w:t>
      </w:r>
      <w:r w:rsidR="00A650FA">
        <w:rPr>
          <w:rFonts w:ascii="Abadi" w:hAnsi="Abadi" w:cs="ADLaM Display"/>
          <w:b/>
          <w:bCs/>
          <w:i w:val="0"/>
          <w:color w:val="000000" w:themeColor="text1"/>
          <w:sz w:val="40"/>
          <w:szCs w:val="40"/>
          <w:u w:val="single"/>
        </w:rPr>
        <w:t>payroll system more powerful.</w:t>
      </w:r>
    </w:p>
    <w:p w14:paraId="4AFC6A53" w14:textId="77777777" w:rsidR="00763477" w:rsidRPr="003C7432" w:rsidRDefault="00763477" w:rsidP="00595AA1">
      <w:pPr>
        <w:pStyle w:val="ListParagraph"/>
        <w:numPr>
          <w:ilvl w:val="0"/>
          <w:numId w:val="9"/>
        </w:numPr>
        <w:rPr>
          <w:rFonts w:ascii="Abadi" w:hAnsi="Abadi" w:cs="ADLaM Display"/>
          <w:i w:val="0"/>
          <w:iCs/>
          <w:color w:val="000000" w:themeColor="text1"/>
          <w:sz w:val="32"/>
          <w:szCs w:val="32"/>
        </w:rPr>
      </w:pPr>
      <w:r w:rsidRPr="003C7432">
        <w:rPr>
          <w:rFonts w:ascii="Abadi" w:hAnsi="Abadi" w:cs="ADLaM Display"/>
          <w:b/>
          <w:bCs/>
          <w:i w:val="0"/>
          <w:iCs/>
          <w:color w:val="000000" w:themeColor="text1"/>
          <w:sz w:val="32"/>
          <w:szCs w:val="32"/>
        </w:rPr>
        <w:t>Time-Saver:</w:t>
      </w:r>
      <w:r w:rsidRPr="00A650FA">
        <w:rPr>
          <w:rFonts w:ascii="Abadi" w:hAnsi="Abadi" w:cs="ADLaM Display"/>
          <w:color w:val="000000" w:themeColor="text1"/>
          <w:sz w:val="32"/>
          <w:szCs w:val="32"/>
        </w:rPr>
        <w:t xml:space="preserve"> </w:t>
      </w:r>
      <w:r w:rsidRPr="003C7432">
        <w:rPr>
          <w:rFonts w:ascii="Abadi" w:hAnsi="Abadi" w:cs="ADLaM Display"/>
          <w:i w:val="0"/>
          <w:iCs/>
          <w:color w:val="000000" w:themeColor="text1"/>
          <w:sz w:val="32"/>
          <w:szCs w:val="32"/>
        </w:rPr>
        <w:t>It automates a lot of the work, so you can spend less time on paperwork and more time on running your business</w:t>
      </w:r>
    </w:p>
    <w:p w14:paraId="743FFF93" w14:textId="77777777" w:rsidR="00763477" w:rsidRPr="009C1C61" w:rsidRDefault="00763477" w:rsidP="00595AA1">
      <w:pPr>
        <w:pStyle w:val="ListParagraph"/>
        <w:numPr>
          <w:ilvl w:val="0"/>
          <w:numId w:val="9"/>
        </w:numPr>
        <w:rPr>
          <w:rFonts w:ascii="Abadi" w:hAnsi="Abadi" w:cs="ADLaM Display"/>
          <w:i w:val="0"/>
          <w:iCs/>
          <w:color w:val="000000" w:themeColor="text1"/>
          <w:sz w:val="32"/>
          <w:szCs w:val="32"/>
        </w:rPr>
      </w:pPr>
      <w:r w:rsidRPr="009C1C61">
        <w:rPr>
          <w:rFonts w:ascii="Abadi" w:hAnsi="Abadi" w:cs="ADLaM Display"/>
          <w:b/>
          <w:bCs/>
          <w:i w:val="0"/>
          <w:iCs/>
          <w:color w:val="000000" w:themeColor="text1"/>
          <w:sz w:val="32"/>
          <w:szCs w:val="32"/>
        </w:rPr>
        <w:t xml:space="preserve">Record Keeper: </w:t>
      </w:r>
      <w:r w:rsidRPr="009C1C61">
        <w:rPr>
          <w:rFonts w:ascii="Abadi" w:hAnsi="Abadi" w:cs="ADLaM Display"/>
          <w:i w:val="0"/>
          <w:iCs/>
          <w:color w:val="000000" w:themeColor="text1"/>
          <w:sz w:val="32"/>
          <w:szCs w:val="32"/>
        </w:rPr>
        <w:t>It keeps track of everyone’s hours, pay, and other important info, so you always know what’s going on</w:t>
      </w:r>
    </w:p>
    <w:p w14:paraId="02CCEFF6" w14:textId="77777777" w:rsidR="00FF4357" w:rsidRPr="009C1C61" w:rsidRDefault="00763477" w:rsidP="00595AA1">
      <w:pPr>
        <w:pStyle w:val="ListParagraph"/>
        <w:numPr>
          <w:ilvl w:val="0"/>
          <w:numId w:val="9"/>
        </w:numPr>
        <w:rPr>
          <w:rFonts w:ascii="Abadi" w:hAnsi="Abadi" w:cs="ADLaM Display"/>
          <w:i w:val="0"/>
          <w:iCs/>
          <w:color w:val="000000" w:themeColor="text1"/>
          <w:sz w:val="32"/>
          <w:szCs w:val="32"/>
        </w:rPr>
      </w:pPr>
      <w:r w:rsidRPr="00617DB4">
        <w:rPr>
          <w:rFonts w:ascii="Abadi" w:hAnsi="Abadi" w:cs="ADLaM Display"/>
          <w:b/>
          <w:bCs/>
          <w:i w:val="0"/>
          <w:iCs/>
          <w:color w:val="000000" w:themeColor="text1"/>
          <w:sz w:val="32"/>
          <w:szCs w:val="32"/>
        </w:rPr>
        <w:t>Error Reduction</w:t>
      </w:r>
      <w:r w:rsidRPr="009C1C61">
        <w:rPr>
          <w:rFonts w:ascii="Abadi" w:hAnsi="Abadi" w:cs="ADLaM Display"/>
          <w:b/>
          <w:bCs/>
          <w:color w:val="000000" w:themeColor="text1"/>
          <w:sz w:val="32"/>
          <w:szCs w:val="32"/>
        </w:rPr>
        <w:t>:</w:t>
      </w:r>
      <w:r w:rsidRPr="009C1C61">
        <w:rPr>
          <w:rFonts w:ascii="Abadi" w:hAnsi="Abadi" w:cs="ADLaM Display"/>
          <w:color w:val="000000" w:themeColor="text1"/>
          <w:sz w:val="32"/>
          <w:szCs w:val="32"/>
        </w:rPr>
        <w:t xml:space="preserve"> </w:t>
      </w:r>
      <w:r w:rsidRPr="009C1C61">
        <w:rPr>
          <w:rFonts w:ascii="Abadi" w:hAnsi="Abadi" w:cs="ADLaM Display"/>
          <w:i w:val="0"/>
          <w:iCs/>
          <w:color w:val="000000" w:themeColor="text1"/>
          <w:sz w:val="32"/>
          <w:szCs w:val="32"/>
        </w:rPr>
        <w:t>Minimizes calculation errors, such as incorrect deductions or overtime pay</w:t>
      </w:r>
      <w:r w:rsidR="00FF4357" w:rsidRPr="009C1C61">
        <w:rPr>
          <w:rFonts w:ascii="Abadi" w:hAnsi="Abadi" w:cs="ADLaM Display"/>
          <w:i w:val="0"/>
          <w:iCs/>
          <w:color w:val="000000" w:themeColor="text1"/>
          <w:sz w:val="32"/>
          <w:szCs w:val="32"/>
        </w:rPr>
        <w:t>.</w:t>
      </w:r>
    </w:p>
    <w:p w14:paraId="1F200026" w14:textId="71DCF7D9" w:rsidR="00763477" w:rsidRDefault="00763477" w:rsidP="00595AA1">
      <w:pPr>
        <w:pStyle w:val="ListParagraph"/>
        <w:numPr>
          <w:ilvl w:val="0"/>
          <w:numId w:val="9"/>
        </w:numPr>
        <w:rPr>
          <w:rFonts w:ascii="Abadi" w:hAnsi="Abadi" w:cs="ADLaM Display"/>
          <w:i w:val="0"/>
          <w:color w:val="000000" w:themeColor="text1"/>
          <w:sz w:val="32"/>
          <w:szCs w:val="32"/>
        </w:rPr>
      </w:pPr>
      <w:r w:rsidRPr="00617DB4">
        <w:rPr>
          <w:rFonts w:ascii="Abadi" w:hAnsi="Abadi" w:cs="ADLaM Display"/>
          <w:b/>
          <w:bCs/>
          <w:i w:val="0"/>
          <w:iCs/>
          <w:color w:val="000000" w:themeColor="text1"/>
          <w:sz w:val="32"/>
          <w:szCs w:val="32"/>
        </w:rPr>
        <w:t xml:space="preserve">Enhanced </w:t>
      </w:r>
      <w:r w:rsidR="00644589" w:rsidRPr="00617DB4">
        <w:rPr>
          <w:rFonts w:ascii="Abadi" w:hAnsi="Abadi" w:cs="ADLaM Display"/>
          <w:b/>
          <w:bCs/>
          <w:i w:val="0"/>
          <w:iCs/>
          <w:color w:val="000000" w:themeColor="text1"/>
          <w:sz w:val="32"/>
          <w:szCs w:val="32"/>
        </w:rPr>
        <w:t>Efficiency</w:t>
      </w:r>
      <w:r w:rsidR="00644589" w:rsidRPr="00644589">
        <w:rPr>
          <w:rFonts w:ascii="Abadi" w:hAnsi="Abadi" w:cs="ADLaM Display"/>
          <w:color w:val="000000" w:themeColor="text1"/>
          <w:sz w:val="32"/>
          <w:szCs w:val="32"/>
        </w:rPr>
        <w:t>:</w:t>
      </w:r>
      <w:r w:rsidR="00644589" w:rsidRPr="00644589">
        <w:rPr>
          <w:rFonts w:ascii="Abadi" w:hAnsi="Abadi" w:cs="ADLaM Display"/>
          <w:i w:val="0"/>
          <w:color w:val="000000" w:themeColor="text1"/>
          <w:sz w:val="32"/>
          <w:szCs w:val="32"/>
        </w:rPr>
        <w:t xml:space="preserve"> Automation</w:t>
      </w:r>
      <w:r w:rsidRPr="00644589">
        <w:rPr>
          <w:rFonts w:ascii="Abadi" w:hAnsi="Abadi" w:cs="ADLaM Display"/>
          <w:i w:val="0"/>
          <w:color w:val="000000" w:themeColor="text1"/>
          <w:sz w:val="32"/>
          <w:szCs w:val="32"/>
        </w:rPr>
        <w:t>: Automates routine tasks like calculating taxes, deductions, and net pay, reducing manual effort.</w:t>
      </w:r>
    </w:p>
    <w:p w14:paraId="5E81246E" w14:textId="2BE4814B" w:rsidR="00617DB4" w:rsidRDefault="00657DE9" w:rsidP="00595AA1">
      <w:pPr>
        <w:pStyle w:val="ListParagraph"/>
        <w:numPr>
          <w:ilvl w:val="1"/>
          <w:numId w:val="6"/>
        </w:numPr>
        <w:rPr>
          <w:rFonts w:ascii="Abadi" w:hAnsi="Abadi" w:cs="ADLaM Display"/>
          <w:i w:val="0"/>
          <w:color w:val="000000" w:themeColor="text1"/>
          <w:sz w:val="32"/>
          <w:szCs w:val="32"/>
        </w:rPr>
      </w:pPr>
      <w:r>
        <w:rPr>
          <w:rFonts w:ascii="Abadi" w:hAnsi="Abadi" w:cs="ADLaM Display"/>
          <w:i w:val="0"/>
          <w:color w:val="000000" w:themeColor="text1"/>
          <w:sz w:val="32"/>
          <w:szCs w:val="32"/>
        </w:rPr>
        <w:t xml:space="preserve">Feature and Functionality </w:t>
      </w:r>
    </w:p>
    <w:p w14:paraId="42FA04AA" w14:textId="77777777" w:rsidR="00CB350B" w:rsidRPr="0012719F" w:rsidRDefault="00CB350B" w:rsidP="00595AA1">
      <w:pPr>
        <w:pStyle w:val="ListParagraph"/>
        <w:numPr>
          <w:ilvl w:val="0"/>
          <w:numId w:val="10"/>
        </w:numPr>
        <w:rPr>
          <w:rFonts w:ascii="Abadi" w:hAnsi="Abadi" w:cs="ADLaM Display"/>
          <w:b/>
          <w:bCs/>
          <w:i w:val="0"/>
          <w:color w:val="000000" w:themeColor="text1"/>
          <w:sz w:val="32"/>
          <w:szCs w:val="32"/>
        </w:rPr>
      </w:pPr>
      <w:r w:rsidRPr="0012719F">
        <w:rPr>
          <w:rFonts w:ascii="Abadi" w:hAnsi="Abadi" w:cs="ADLaM Display"/>
          <w:b/>
          <w:bCs/>
          <w:i w:val="0"/>
          <w:color w:val="000000" w:themeColor="text1"/>
          <w:sz w:val="32"/>
          <w:szCs w:val="32"/>
        </w:rPr>
        <w:lastRenderedPageBreak/>
        <w:t>Time and Attendance Tracking:</w:t>
      </w:r>
    </w:p>
    <w:p w14:paraId="790A91A8" w14:textId="77777777" w:rsidR="00C15BF7" w:rsidRDefault="00CB350B" w:rsidP="0012719F">
      <w:pPr>
        <w:pStyle w:val="ListParagraph"/>
        <w:ind w:left="360"/>
        <w:rPr>
          <w:rFonts w:ascii="Abadi" w:hAnsi="Abadi" w:cs="ADLaM Display"/>
          <w:i w:val="0"/>
          <w:color w:val="000000" w:themeColor="text1"/>
          <w:sz w:val="32"/>
          <w:szCs w:val="32"/>
        </w:rPr>
      </w:pPr>
      <w:r>
        <w:rPr>
          <w:rFonts w:ascii="Abadi" w:hAnsi="Abadi" w:cs="ADLaM Display"/>
          <w:i w:val="0"/>
          <w:color w:val="000000" w:themeColor="text1"/>
          <w:sz w:val="32"/>
          <w:szCs w:val="32"/>
        </w:rPr>
        <w:t>Accurately records employee hours worked, overtime, leave accruals, and absences, often integrating with time and attendance systems.</w:t>
      </w:r>
    </w:p>
    <w:p w14:paraId="7726E76A" w14:textId="64C873AD" w:rsidR="00CB350B" w:rsidRPr="00435DB3" w:rsidRDefault="00CB350B" w:rsidP="00595AA1">
      <w:pPr>
        <w:pStyle w:val="ListParagraph"/>
        <w:numPr>
          <w:ilvl w:val="0"/>
          <w:numId w:val="9"/>
        </w:numPr>
        <w:rPr>
          <w:rFonts w:ascii="Abadi" w:hAnsi="Abadi" w:cs="ADLaM Display"/>
          <w:b/>
          <w:bCs/>
          <w:i w:val="0"/>
          <w:color w:val="000000" w:themeColor="text1"/>
          <w:sz w:val="32"/>
          <w:szCs w:val="32"/>
        </w:rPr>
      </w:pPr>
      <w:r w:rsidRPr="00435DB3">
        <w:rPr>
          <w:rFonts w:ascii="Abadi" w:hAnsi="Abadi" w:cs="ADLaM Display"/>
          <w:b/>
          <w:bCs/>
          <w:i w:val="0"/>
          <w:color w:val="000000" w:themeColor="text1"/>
          <w:sz w:val="32"/>
          <w:szCs w:val="32"/>
        </w:rPr>
        <w:t>Employee Data Management:</w:t>
      </w:r>
    </w:p>
    <w:p w14:paraId="28F2FAA8" w14:textId="3582D7EC" w:rsidR="00C15BF7" w:rsidRDefault="00CB350B" w:rsidP="0068118A">
      <w:pPr>
        <w:pStyle w:val="ListParagraph"/>
        <w:ind w:left="360"/>
        <w:rPr>
          <w:rFonts w:ascii="Abadi" w:hAnsi="Abadi" w:cs="ADLaM Display"/>
          <w:i w:val="0"/>
          <w:color w:val="000000" w:themeColor="text1"/>
          <w:sz w:val="32"/>
          <w:szCs w:val="32"/>
        </w:rPr>
      </w:pPr>
      <w:r>
        <w:rPr>
          <w:rFonts w:ascii="Abadi" w:hAnsi="Abadi" w:cs="ADLaM Display"/>
          <w:i w:val="0"/>
          <w:color w:val="000000" w:themeColor="text1"/>
          <w:sz w:val="32"/>
          <w:szCs w:val="32"/>
        </w:rPr>
        <w:t xml:space="preserve"> Centralized storage and management of employee information, including personal details, employment contracts, salary structures, and benefit entitlements</w:t>
      </w:r>
    </w:p>
    <w:p w14:paraId="69D4B4E1" w14:textId="249CA858" w:rsidR="00CB350B" w:rsidRPr="00435DB3" w:rsidRDefault="00CB350B" w:rsidP="00595AA1">
      <w:pPr>
        <w:pStyle w:val="ListParagraph"/>
        <w:numPr>
          <w:ilvl w:val="0"/>
          <w:numId w:val="9"/>
        </w:numPr>
        <w:rPr>
          <w:rFonts w:ascii="Abadi" w:hAnsi="Abadi" w:cs="ADLaM Display"/>
          <w:b/>
          <w:bCs/>
          <w:i w:val="0"/>
          <w:color w:val="000000" w:themeColor="text1"/>
          <w:sz w:val="32"/>
          <w:szCs w:val="32"/>
        </w:rPr>
      </w:pPr>
      <w:r w:rsidRPr="00435DB3">
        <w:rPr>
          <w:rFonts w:ascii="Abadi" w:hAnsi="Abadi" w:cs="ADLaM Display"/>
          <w:b/>
          <w:bCs/>
          <w:i w:val="0"/>
          <w:color w:val="000000" w:themeColor="text1"/>
          <w:sz w:val="32"/>
          <w:szCs w:val="32"/>
        </w:rPr>
        <w:t>Salary and Wage Calculation:</w:t>
      </w:r>
    </w:p>
    <w:p w14:paraId="3D5D5D57" w14:textId="03C71007" w:rsidR="0068118A" w:rsidRDefault="00CB350B" w:rsidP="0012719F">
      <w:pPr>
        <w:pStyle w:val="ListParagraph"/>
        <w:ind w:left="360"/>
        <w:rPr>
          <w:rFonts w:ascii="Abadi" w:hAnsi="Abadi" w:cs="ADLaM Display"/>
          <w:i w:val="0"/>
          <w:color w:val="000000" w:themeColor="text1"/>
          <w:sz w:val="32"/>
          <w:szCs w:val="32"/>
        </w:rPr>
      </w:pPr>
      <w:r>
        <w:rPr>
          <w:rFonts w:ascii="Abadi" w:hAnsi="Abadi" w:cs="ADLaM Display"/>
          <w:i w:val="0"/>
          <w:color w:val="000000" w:themeColor="text1"/>
          <w:sz w:val="32"/>
          <w:szCs w:val="32"/>
        </w:rPr>
        <w:t xml:space="preserve"> Precise calculation of gross pay, net pay, and various deductions, such as taxes, social security, health insurance, and retirement contributions</w:t>
      </w:r>
    </w:p>
    <w:p w14:paraId="03AA5AD7" w14:textId="1AA1699D" w:rsidR="00CB350B" w:rsidRPr="00435DB3" w:rsidRDefault="00CB350B" w:rsidP="00595AA1">
      <w:pPr>
        <w:pStyle w:val="ListParagraph"/>
        <w:numPr>
          <w:ilvl w:val="0"/>
          <w:numId w:val="9"/>
        </w:numPr>
        <w:rPr>
          <w:rFonts w:ascii="Abadi" w:hAnsi="Abadi" w:cs="ADLaM Display"/>
          <w:b/>
          <w:bCs/>
          <w:i w:val="0"/>
          <w:color w:val="000000" w:themeColor="text1"/>
          <w:sz w:val="32"/>
          <w:szCs w:val="32"/>
        </w:rPr>
      </w:pPr>
      <w:r w:rsidRPr="00435DB3">
        <w:rPr>
          <w:rFonts w:ascii="Abadi" w:hAnsi="Abadi" w:cs="ADLaM Display"/>
          <w:b/>
          <w:bCs/>
          <w:i w:val="0"/>
          <w:color w:val="000000" w:themeColor="text1"/>
          <w:sz w:val="32"/>
          <w:szCs w:val="32"/>
        </w:rPr>
        <w:t>Employee Self-Service:</w:t>
      </w:r>
    </w:p>
    <w:p w14:paraId="78F25B46" w14:textId="7AC22F8E" w:rsidR="0068118A" w:rsidRDefault="00CB350B" w:rsidP="0012719F">
      <w:pPr>
        <w:pStyle w:val="ListParagraph"/>
        <w:ind w:left="360"/>
        <w:rPr>
          <w:rFonts w:ascii="Abadi" w:hAnsi="Abadi" w:cs="ADLaM Display"/>
          <w:i w:val="0"/>
          <w:color w:val="000000" w:themeColor="text1"/>
          <w:sz w:val="32"/>
          <w:szCs w:val="32"/>
        </w:rPr>
      </w:pPr>
      <w:r>
        <w:rPr>
          <w:rFonts w:ascii="Abadi" w:hAnsi="Abadi" w:cs="ADLaM Display"/>
          <w:i w:val="0"/>
          <w:color w:val="000000" w:themeColor="text1"/>
          <w:sz w:val="32"/>
          <w:szCs w:val="32"/>
        </w:rPr>
        <w:t>Allows employees to access their pay stubs, tax information, and other HR-related documents online</w:t>
      </w:r>
    </w:p>
    <w:p w14:paraId="31200871" w14:textId="046A00B3" w:rsidR="00CB350B" w:rsidRPr="00435DB3" w:rsidRDefault="00CB350B" w:rsidP="00595AA1">
      <w:pPr>
        <w:pStyle w:val="ListParagraph"/>
        <w:numPr>
          <w:ilvl w:val="0"/>
          <w:numId w:val="9"/>
        </w:numPr>
        <w:rPr>
          <w:rFonts w:ascii="Abadi" w:hAnsi="Abadi" w:cs="ADLaM Display"/>
          <w:b/>
          <w:bCs/>
          <w:i w:val="0"/>
          <w:color w:val="000000" w:themeColor="text1"/>
          <w:sz w:val="32"/>
          <w:szCs w:val="32"/>
        </w:rPr>
      </w:pPr>
      <w:r w:rsidRPr="00435DB3">
        <w:rPr>
          <w:rFonts w:ascii="Abadi" w:hAnsi="Abadi" w:cs="ADLaM Display"/>
          <w:b/>
          <w:bCs/>
          <w:i w:val="0"/>
          <w:color w:val="000000" w:themeColor="text1"/>
          <w:sz w:val="32"/>
          <w:szCs w:val="32"/>
        </w:rPr>
        <w:t>Tax Calculations</w:t>
      </w:r>
      <w:r w:rsidR="0058085A">
        <w:rPr>
          <w:rFonts w:ascii="Abadi" w:hAnsi="Abadi" w:cs="ADLaM Display"/>
          <w:b/>
          <w:bCs/>
          <w:i w:val="0"/>
          <w:color w:val="000000" w:themeColor="text1"/>
          <w:sz w:val="32"/>
          <w:szCs w:val="32"/>
        </w:rPr>
        <w:t>:</w:t>
      </w:r>
    </w:p>
    <w:p w14:paraId="34F0B397" w14:textId="20BC0423" w:rsidR="00CB350B" w:rsidRDefault="00CB350B" w:rsidP="0012719F">
      <w:pPr>
        <w:pStyle w:val="ListParagraph"/>
        <w:ind w:left="360"/>
        <w:rPr>
          <w:rFonts w:ascii="Abadi" w:hAnsi="Abadi" w:cs="ADLaM Display"/>
          <w:i w:val="0"/>
          <w:color w:val="000000" w:themeColor="text1"/>
          <w:sz w:val="32"/>
          <w:szCs w:val="32"/>
        </w:rPr>
      </w:pPr>
      <w:r>
        <w:rPr>
          <w:rFonts w:ascii="Abadi" w:hAnsi="Abadi" w:cs="ADLaM Display"/>
          <w:i w:val="0"/>
          <w:color w:val="000000" w:themeColor="text1"/>
          <w:sz w:val="32"/>
          <w:szCs w:val="32"/>
        </w:rPr>
        <w:t>Automated calculation and withholding of federal, state, and local taxes, ensuring compliance with complex tax regulations.</w:t>
      </w:r>
    </w:p>
    <w:p w14:paraId="36CA1006" w14:textId="77777777" w:rsidR="00C34AE0" w:rsidRPr="007675E3" w:rsidRDefault="00C34AE0" w:rsidP="00595AA1">
      <w:pPr>
        <w:pStyle w:val="ListParagraph"/>
        <w:numPr>
          <w:ilvl w:val="0"/>
          <w:numId w:val="9"/>
        </w:numPr>
        <w:rPr>
          <w:rFonts w:ascii="Abadi" w:hAnsi="Abadi" w:cs="ADLaM Display"/>
          <w:b/>
          <w:bCs/>
          <w:i w:val="0"/>
          <w:iCs/>
          <w:color w:val="000000" w:themeColor="text1"/>
          <w:sz w:val="32"/>
          <w:szCs w:val="32"/>
        </w:rPr>
      </w:pPr>
      <w:r w:rsidRPr="007675E3">
        <w:rPr>
          <w:rFonts w:ascii="Abadi" w:hAnsi="Abadi" w:cs="ADLaM Display"/>
          <w:b/>
          <w:bCs/>
          <w:i w:val="0"/>
          <w:iCs/>
          <w:color w:val="000000" w:themeColor="text1"/>
          <w:sz w:val="32"/>
          <w:szCs w:val="32"/>
        </w:rPr>
        <w:t>Direct Deposit Processing:</w:t>
      </w:r>
    </w:p>
    <w:p w14:paraId="00D595A4" w14:textId="5F25707A" w:rsidR="00C34AE0" w:rsidRDefault="00C34AE0" w:rsidP="007675E3">
      <w:pPr>
        <w:rPr>
          <w:rFonts w:ascii="Abadi" w:hAnsi="Abadi" w:cs="ADLaM Display"/>
          <w:color w:val="000000" w:themeColor="text1"/>
          <w:sz w:val="32"/>
          <w:szCs w:val="32"/>
        </w:rPr>
      </w:pPr>
      <w:r w:rsidRPr="007675E3">
        <w:rPr>
          <w:rFonts w:ascii="Abadi" w:hAnsi="Abadi" w:cs="ADLaM Display"/>
          <w:color w:val="000000" w:themeColor="text1"/>
          <w:sz w:val="32"/>
          <w:szCs w:val="32"/>
        </w:rPr>
        <w:t>Facilitates direct deposit of employee paychecks to their bank accounts.</w:t>
      </w:r>
    </w:p>
    <w:p w14:paraId="2B589364" w14:textId="4C2F36C4" w:rsidR="003B43B2" w:rsidRDefault="003B43B2" w:rsidP="00595AA1">
      <w:pPr>
        <w:pStyle w:val="ListParagraph"/>
        <w:numPr>
          <w:ilvl w:val="0"/>
          <w:numId w:val="6"/>
        </w:numPr>
        <w:rPr>
          <w:rFonts w:ascii="Abadi" w:hAnsi="Abadi" w:cs="ADLaM Display"/>
          <w:i w:val="0"/>
          <w:iCs/>
          <w:color w:val="000000" w:themeColor="text1"/>
          <w:sz w:val="32"/>
          <w:szCs w:val="32"/>
        </w:rPr>
      </w:pPr>
      <w:r>
        <w:rPr>
          <w:rFonts w:ascii="Abadi" w:hAnsi="Abadi" w:cs="ADLaM Display"/>
          <w:i w:val="0"/>
          <w:iCs/>
          <w:color w:val="000000" w:themeColor="text1"/>
          <w:sz w:val="32"/>
          <w:szCs w:val="32"/>
        </w:rPr>
        <w:t>System Requirements</w:t>
      </w:r>
    </w:p>
    <w:p w14:paraId="03E86292" w14:textId="72319AE1" w:rsidR="00833586" w:rsidRPr="008E0776" w:rsidRDefault="00833586" w:rsidP="00595AA1">
      <w:pPr>
        <w:pStyle w:val="ListParagraph"/>
        <w:numPr>
          <w:ilvl w:val="1"/>
          <w:numId w:val="6"/>
        </w:numPr>
        <w:rPr>
          <w:rFonts w:ascii="Abadi" w:hAnsi="Abadi" w:cs="ADLaM Display"/>
          <w:i w:val="0"/>
          <w:iCs/>
          <w:color w:val="000000" w:themeColor="text1"/>
          <w:sz w:val="32"/>
          <w:szCs w:val="32"/>
        </w:rPr>
      </w:pPr>
      <w:r>
        <w:rPr>
          <w:rFonts w:ascii="Abadi" w:hAnsi="Abadi" w:cs="ADLaM Display"/>
          <w:i w:val="0"/>
          <w:iCs/>
          <w:color w:val="000000" w:themeColor="text1"/>
          <w:sz w:val="32"/>
          <w:szCs w:val="32"/>
        </w:rPr>
        <w:lastRenderedPageBreak/>
        <w:t>Hardware Requirements</w:t>
      </w:r>
    </w:p>
    <w:p w14:paraId="12E9EFC3" w14:textId="77777777" w:rsidR="00806420" w:rsidRDefault="00806420" w:rsidP="001B16A0">
      <w:pPr>
        <w:pStyle w:val="Heading2"/>
      </w:pPr>
      <w:r>
        <w:t>Minimum Hardware Requirements:</w:t>
      </w:r>
    </w:p>
    <w:p w14:paraId="339FD233" w14:textId="3D6C2C7E" w:rsidR="00806420" w:rsidRPr="008B4E0C" w:rsidRDefault="00806420" w:rsidP="00595AA1">
      <w:pPr>
        <w:pStyle w:val="ListParagraph"/>
        <w:numPr>
          <w:ilvl w:val="0"/>
          <w:numId w:val="9"/>
        </w:numPr>
        <w:rPr>
          <w:i w:val="0"/>
          <w:iCs/>
          <w:color w:val="000000" w:themeColor="text1"/>
        </w:rPr>
      </w:pPr>
      <w:r w:rsidRPr="008E0776">
        <w:rPr>
          <w:b/>
          <w:bCs/>
          <w:i w:val="0"/>
          <w:iCs/>
          <w:color w:val="000000" w:themeColor="text1"/>
        </w:rPr>
        <w:t>Processor</w:t>
      </w:r>
      <w:r w:rsidRPr="008B4E0C">
        <w:rPr>
          <w:i w:val="0"/>
          <w:iCs/>
          <w:color w:val="000000" w:themeColor="text1"/>
        </w:rPr>
        <w:t>: Intel Core i3 or equivalent</w:t>
      </w:r>
    </w:p>
    <w:p w14:paraId="154FB783" w14:textId="264445C6" w:rsidR="00806420" w:rsidRPr="008B4E0C" w:rsidRDefault="00806420" w:rsidP="00595AA1">
      <w:pPr>
        <w:pStyle w:val="ListParagraph"/>
        <w:numPr>
          <w:ilvl w:val="0"/>
          <w:numId w:val="9"/>
        </w:numPr>
        <w:rPr>
          <w:i w:val="0"/>
          <w:iCs/>
          <w:color w:val="000000" w:themeColor="text1"/>
        </w:rPr>
      </w:pPr>
      <w:r w:rsidRPr="008E0776">
        <w:rPr>
          <w:b/>
          <w:bCs/>
          <w:i w:val="0"/>
          <w:iCs/>
          <w:color w:val="000000" w:themeColor="text1"/>
        </w:rPr>
        <w:t>RAM</w:t>
      </w:r>
      <w:r w:rsidRPr="008B4E0C">
        <w:rPr>
          <w:i w:val="0"/>
          <w:iCs/>
          <w:color w:val="000000" w:themeColor="text1"/>
        </w:rPr>
        <w:t>: 4GB or more</w:t>
      </w:r>
    </w:p>
    <w:p w14:paraId="60A53347" w14:textId="64CF9270" w:rsidR="00806420" w:rsidRPr="00030672" w:rsidRDefault="00806420" w:rsidP="00595AA1">
      <w:pPr>
        <w:pStyle w:val="ListParagraph"/>
        <w:numPr>
          <w:ilvl w:val="0"/>
          <w:numId w:val="9"/>
        </w:numPr>
        <w:rPr>
          <w:i w:val="0"/>
          <w:iCs/>
          <w:color w:val="000000" w:themeColor="text1"/>
        </w:rPr>
      </w:pPr>
      <w:r w:rsidRPr="00030672">
        <w:rPr>
          <w:b/>
          <w:bCs/>
          <w:i w:val="0"/>
          <w:iCs/>
          <w:color w:val="000000" w:themeColor="text1"/>
        </w:rPr>
        <w:t xml:space="preserve">Hard Disk Space: </w:t>
      </w:r>
      <w:r w:rsidRPr="008B4E0C">
        <w:rPr>
          <w:i w:val="0"/>
          <w:iCs/>
          <w:color w:val="000000" w:themeColor="text1"/>
        </w:rPr>
        <w:t>100GB or more</w:t>
      </w:r>
    </w:p>
    <w:p w14:paraId="31E1E56E" w14:textId="7238EEBD" w:rsidR="00374915" w:rsidRDefault="00806420" w:rsidP="00595AA1">
      <w:pPr>
        <w:pStyle w:val="ListParagraph"/>
        <w:numPr>
          <w:ilvl w:val="0"/>
          <w:numId w:val="9"/>
        </w:numPr>
        <w:rPr>
          <w:i w:val="0"/>
          <w:iCs/>
          <w:color w:val="000000" w:themeColor="text1"/>
        </w:rPr>
      </w:pPr>
      <w:r w:rsidRPr="00030672">
        <w:rPr>
          <w:b/>
          <w:bCs/>
          <w:i w:val="0"/>
          <w:iCs/>
          <w:color w:val="000000" w:themeColor="text1"/>
        </w:rPr>
        <w:t>Network Connectivity</w:t>
      </w:r>
      <w:r w:rsidRPr="008B4E0C">
        <w:rPr>
          <w:i w:val="0"/>
          <w:iCs/>
          <w:color w:val="000000" w:themeColor="text1"/>
        </w:rPr>
        <w:t>: Reliable internet connection</w:t>
      </w:r>
    </w:p>
    <w:p w14:paraId="3865C719" w14:textId="662EF076" w:rsidR="008C7EAD" w:rsidRPr="0027575B" w:rsidRDefault="00BF510B" w:rsidP="00847F9E">
      <w:pPr>
        <w:pStyle w:val="ListParagraph"/>
        <w:numPr>
          <w:ilvl w:val="1"/>
          <w:numId w:val="6"/>
        </w:numPr>
        <w:rPr>
          <w:rFonts w:ascii="Abadi" w:hAnsi="Abadi"/>
          <w:i w:val="0"/>
          <w:color w:val="000000" w:themeColor="text1"/>
          <w:sz w:val="32"/>
          <w:szCs w:val="32"/>
        </w:rPr>
      </w:pPr>
      <w:r w:rsidRPr="0027575B">
        <w:rPr>
          <w:rFonts w:ascii="Abadi" w:hAnsi="Abadi"/>
          <w:i w:val="0"/>
          <w:color w:val="000000" w:themeColor="text1"/>
          <w:sz w:val="32"/>
          <w:szCs w:val="32"/>
        </w:rPr>
        <w:t xml:space="preserve">Software Requirements </w:t>
      </w:r>
    </w:p>
    <w:p w14:paraId="72D822A0" w14:textId="439F9AD0" w:rsidR="00847F9E" w:rsidRDefault="004A1647" w:rsidP="005110D9">
      <w:pPr>
        <w:pStyle w:val="ListParagraph"/>
        <w:numPr>
          <w:ilvl w:val="0"/>
          <w:numId w:val="12"/>
        </w:numPr>
        <w:rPr>
          <w:i w:val="0"/>
          <w:iCs/>
          <w:color w:val="000000" w:themeColor="text1"/>
        </w:rPr>
      </w:pPr>
      <w:r w:rsidRPr="005110D9">
        <w:rPr>
          <w:b/>
          <w:bCs/>
          <w:i w:val="0"/>
          <w:iCs/>
          <w:color w:val="000000" w:themeColor="text1"/>
        </w:rPr>
        <w:t>Operating system</w:t>
      </w:r>
      <w:r w:rsidR="000423F6" w:rsidRPr="005110D9">
        <w:rPr>
          <w:b/>
          <w:bCs/>
          <w:i w:val="0"/>
          <w:iCs/>
          <w:color w:val="000000" w:themeColor="text1"/>
        </w:rPr>
        <w:t>:</w:t>
      </w:r>
      <w:r w:rsidR="000423F6" w:rsidRPr="005110D9">
        <w:rPr>
          <w:color w:val="000000" w:themeColor="text1"/>
        </w:rPr>
        <w:t xml:space="preserve"> </w:t>
      </w:r>
      <w:r w:rsidR="000423F6" w:rsidRPr="007A7DBF">
        <w:rPr>
          <w:i w:val="0"/>
          <w:iCs/>
          <w:color w:val="000000" w:themeColor="text1"/>
        </w:rPr>
        <w:t>Window, UNIX or MAC OS</w:t>
      </w:r>
    </w:p>
    <w:p w14:paraId="353E9D82" w14:textId="3E2D5C45" w:rsidR="00A32BEE" w:rsidRPr="003E4545" w:rsidRDefault="00A32BEE" w:rsidP="005110D9">
      <w:pPr>
        <w:pStyle w:val="ListParagraph"/>
        <w:numPr>
          <w:ilvl w:val="0"/>
          <w:numId w:val="12"/>
        </w:numPr>
        <w:rPr>
          <w:i w:val="0"/>
          <w:iCs/>
          <w:color w:val="000000" w:themeColor="text1"/>
        </w:rPr>
      </w:pPr>
      <w:r>
        <w:rPr>
          <w:b/>
          <w:bCs/>
          <w:i w:val="0"/>
          <w:iCs/>
          <w:color w:val="000000" w:themeColor="text1"/>
        </w:rPr>
        <w:t>Processor:</w:t>
      </w:r>
      <w:r w:rsidRPr="003E4545">
        <w:rPr>
          <w:i w:val="0"/>
          <w:iCs/>
          <w:color w:val="000000" w:themeColor="text1"/>
        </w:rPr>
        <w:t xml:space="preserve"> 1 GHz or faster</w:t>
      </w:r>
    </w:p>
    <w:p w14:paraId="577AC956" w14:textId="730E0313" w:rsidR="000423F6" w:rsidRDefault="000E3BAF" w:rsidP="005110D9">
      <w:pPr>
        <w:pStyle w:val="ListParagraph"/>
        <w:numPr>
          <w:ilvl w:val="0"/>
          <w:numId w:val="12"/>
        </w:numPr>
        <w:rPr>
          <w:i w:val="0"/>
          <w:iCs/>
          <w:color w:val="000000" w:themeColor="text1"/>
        </w:rPr>
      </w:pPr>
      <w:r w:rsidRPr="007A7DBF">
        <w:rPr>
          <w:b/>
          <w:bCs/>
          <w:i w:val="0"/>
          <w:iCs/>
          <w:color w:val="000000" w:themeColor="text1"/>
        </w:rPr>
        <w:t xml:space="preserve">Compiler : </w:t>
      </w:r>
      <w:r w:rsidRPr="007A7DBF">
        <w:rPr>
          <w:i w:val="0"/>
          <w:iCs/>
          <w:color w:val="000000" w:themeColor="text1"/>
        </w:rPr>
        <w:t xml:space="preserve">GCC </w:t>
      </w:r>
      <w:r w:rsidR="00874C63" w:rsidRPr="007A7DBF">
        <w:rPr>
          <w:i w:val="0"/>
          <w:iCs/>
          <w:color w:val="000000" w:themeColor="text1"/>
        </w:rPr>
        <w:t>,</w:t>
      </w:r>
      <w:r w:rsidRPr="007A7DBF">
        <w:rPr>
          <w:i w:val="0"/>
          <w:iCs/>
          <w:color w:val="000000" w:themeColor="text1"/>
        </w:rPr>
        <w:t xml:space="preserve"> MINGW </w:t>
      </w:r>
      <w:r w:rsidR="00874C63" w:rsidRPr="007A7DBF">
        <w:rPr>
          <w:i w:val="0"/>
          <w:iCs/>
          <w:color w:val="000000" w:themeColor="text1"/>
        </w:rPr>
        <w:t>for C++</w:t>
      </w:r>
      <w:r w:rsidR="002E0C77">
        <w:rPr>
          <w:i w:val="0"/>
          <w:iCs/>
          <w:color w:val="000000" w:themeColor="text1"/>
        </w:rPr>
        <w:t>,</w:t>
      </w:r>
      <w:r w:rsidR="00A32BEE">
        <w:rPr>
          <w:i w:val="0"/>
          <w:iCs/>
          <w:color w:val="000000" w:themeColor="text1"/>
        </w:rPr>
        <w:t>MSVC, Clang.</w:t>
      </w:r>
    </w:p>
    <w:p w14:paraId="71B85547" w14:textId="7345230A" w:rsidR="007A7DBF" w:rsidRPr="00D66DBB" w:rsidRDefault="007A7DBF" w:rsidP="005110D9">
      <w:pPr>
        <w:pStyle w:val="ListParagraph"/>
        <w:numPr>
          <w:ilvl w:val="0"/>
          <w:numId w:val="12"/>
        </w:numPr>
        <w:rPr>
          <w:i w:val="0"/>
          <w:iCs/>
          <w:color w:val="000000" w:themeColor="text1"/>
        </w:rPr>
      </w:pPr>
      <w:r>
        <w:rPr>
          <w:b/>
          <w:bCs/>
          <w:i w:val="0"/>
          <w:iCs/>
          <w:color w:val="000000" w:themeColor="text1"/>
        </w:rPr>
        <w:t>IDE/Text editor</w:t>
      </w:r>
      <w:r w:rsidR="00A50F7F">
        <w:rPr>
          <w:b/>
          <w:bCs/>
          <w:i w:val="0"/>
          <w:iCs/>
          <w:color w:val="000000" w:themeColor="text1"/>
        </w:rPr>
        <w:t xml:space="preserve">: </w:t>
      </w:r>
      <w:r w:rsidR="0052441B" w:rsidRPr="00D66DBB">
        <w:rPr>
          <w:i w:val="0"/>
          <w:iCs/>
          <w:color w:val="000000" w:themeColor="text1"/>
        </w:rPr>
        <w:t>Notepad++</w:t>
      </w:r>
      <w:r w:rsidR="00D66DBB">
        <w:rPr>
          <w:i w:val="0"/>
          <w:iCs/>
          <w:color w:val="000000" w:themeColor="text1"/>
        </w:rPr>
        <w:t>, Visual Studio Code, Sublime Text</w:t>
      </w:r>
      <w:r w:rsidR="00084B5B">
        <w:rPr>
          <w:i w:val="0"/>
          <w:iCs/>
          <w:color w:val="000000" w:themeColor="text1"/>
        </w:rPr>
        <w:t>,</w:t>
      </w:r>
      <w:r w:rsidR="00D66DBB">
        <w:rPr>
          <w:i w:val="0"/>
          <w:iCs/>
          <w:color w:val="000000" w:themeColor="text1"/>
        </w:rPr>
        <w:t xml:space="preserve"> Code::Blocks</w:t>
      </w:r>
      <w:r w:rsidR="00084B5B">
        <w:rPr>
          <w:i w:val="0"/>
          <w:iCs/>
          <w:color w:val="000000" w:themeColor="text1"/>
        </w:rPr>
        <w:t xml:space="preserve">, </w:t>
      </w:r>
      <w:r w:rsidR="00D66DBB">
        <w:rPr>
          <w:i w:val="0"/>
          <w:iCs/>
          <w:color w:val="000000" w:themeColor="text1"/>
        </w:rPr>
        <w:t>Dev-C++</w:t>
      </w:r>
      <w:r w:rsidR="00084B5B">
        <w:rPr>
          <w:i w:val="0"/>
          <w:iCs/>
          <w:color w:val="000000" w:themeColor="text1"/>
        </w:rPr>
        <w:t>.</w:t>
      </w:r>
    </w:p>
    <w:p w14:paraId="311C7261" w14:textId="3CAE31F8" w:rsidR="008C7EAD" w:rsidRPr="00483AB7" w:rsidRDefault="008A660E" w:rsidP="008A660E">
      <w:pPr>
        <w:pStyle w:val="ListParagraph"/>
        <w:numPr>
          <w:ilvl w:val="0"/>
          <w:numId w:val="6"/>
        </w:numPr>
        <w:rPr>
          <w:rFonts w:ascii="ADLaM Display" w:hAnsi="ADLaM Display" w:cs="ADLaM Display"/>
          <w:color w:val="000000" w:themeColor="text1"/>
          <w:sz w:val="36"/>
          <w:szCs w:val="36"/>
        </w:rPr>
      </w:pPr>
      <w:r w:rsidRPr="008A660E">
        <w:rPr>
          <w:rFonts w:ascii="ADLaM Display" w:hAnsi="ADLaM Display" w:cs="ADLaM Display"/>
          <w:i w:val="0"/>
          <w:iCs/>
          <w:color w:val="000000" w:themeColor="text1"/>
          <w:sz w:val="36"/>
          <w:szCs w:val="36"/>
        </w:rPr>
        <w:t xml:space="preserve">Algorithm and Pseudo code </w:t>
      </w:r>
    </w:p>
    <w:p w14:paraId="0F8C7F58" w14:textId="373AB68D" w:rsidR="001B72F0" w:rsidRDefault="00483AB7" w:rsidP="001B72F0">
      <w:pPr>
        <w:pStyle w:val="ListParagraph"/>
        <w:numPr>
          <w:ilvl w:val="1"/>
          <w:numId w:val="6"/>
        </w:numPr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</w:pPr>
      <w:r w:rsidRPr="00BD45B1"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  <w:t>Input Details</w:t>
      </w:r>
    </w:p>
    <w:p w14:paraId="4D92CA24" w14:textId="15DB7714" w:rsidR="00C66D4B" w:rsidRPr="00E66A89" w:rsidRDefault="00C66D4B" w:rsidP="00C66D4B">
      <w:pPr>
        <w:pStyle w:val="ListParagraph"/>
        <w:numPr>
          <w:ilvl w:val="0"/>
          <w:numId w:val="16"/>
        </w:numPr>
        <w:rPr>
          <w:rFonts w:asciiTheme="majorHAnsi" w:hAnsiTheme="majorHAnsi" w:cs="ADLaM Display"/>
          <w:b/>
          <w:bCs/>
          <w:i w:val="0"/>
          <w:iCs/>
          <w:color w:val="000000" w:themeColor="text1"/>
          <w:sz w:val="36"/>
          <w:szCs w:val="36"/>
        </w:rPr>
      </w:pPr>
      <w:r w:rsidRPr="00E66A89">
        <w:rPr>
          <w:rFonts w:asciiTheme="majorHAnsi" w:hAnsiTheme="majorHAnsi" w:cs="ADLaM Display"/>
          <w:b/>
          <w:bCs/>
          <w:i w:val="0"/>
          <w:iCs/>
          <w:color w:val="000000" w:themeColor="text1"/>
          <w:sz w:val="36"/>
          <w:szCs w:val="36"/>
        </w:rPr>
        <w:t>Algorithm</w:t>
      </w:r>
    </w:p>
    <w:p w14:paraId="3A36DCD8" w14:textId="0F81420E" w:rsidR="001B72F0" w:rsidRPr="003F118D" w:rsidRDefault="001B72F0" w:rsidP="001B72F0">
      <w:pPr>
        <w:pStyle w:val="ListParagraph"/>
        <w:numPr>
          <w:ilvl w:val="0"/>
          <w:numId w:val="15"/>
        </w:numPr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  <w:t xml:space="preserve">Prompt user to enter </w:t>
      </w:r>
      <w:r w:rsidR="00201507" w:rsidRPr="003F118D">
        <w:rPr>
          <w:rFonts w:asciiTheme="majorHAnsi" w:hAnsiTheme="majorHAnsi" w:cs="ADLaM Display"/>
          <w:b/>
          <w:bCs/>
          <w:i w:val="0"/>
          <w:iCs/>
          <w:color w:val="000000" w:themeColor="text1"/>
          <w:sz w:val="36"/>
          <w:szCs w:val="36"/>
        </w:rPr>
        <w:t>Employee Name,</w:t>
      </w:r>
      <w:r w:rsidR="00D13833" w:rsidRPr="003F118D">
        <w:rPr>
          <w:rFonts w:asciiTheme="majorHAnsi" w:hAnsiTheme="majorHAnsi" w:cs="ADLaM Display"/>
          <w:b/>
          <w:bCs/>
          <w:i w:val="0"/>
          <w:iCs/>
          <w:color w:val="000000" w:themeColor="text1"/>
          <w:sz w:val="36"/>
          <w:szCs w:val="36"/>
        </w:rPr>
        <w:t xml:space="preserve"> ID, hours worked, </w:t>
      </w:r>
      <w:r w:rsidR="00C07908" w:rsidRPr="003F118D">
        <w:rPr>
          <w:rFonts w:asciiTheme="majorHAnsi" w:hAnsiTheme="majorHAnsi" w:cs="ADLaM Display"/>
          <w:b/>
          <w:bCs/>
          <w:i w:val="0"/>
          <w:iCs/>
          <w:color w:val="000000" w:themeColor="text1"/>
          <w:sz w:val="36"/>
          <w:szCs w:val="36"/>
        </w:rPr>
        <w:t>Rupees per hour, Tax deduction.</w:t>
      </w:r>
    </w:p>
    <w:p w14:paraId="1EF757C4" w14:textId="44F584EF" w:rsidR="003F118D" w:rsidRDefault="00617AA4" w:rsidP="001B72F0">
      <w:pPr>
        <w:pStyle w:val="ListParagraph"/>
        <w:numPr>
          <w:ilvl w:val="0"/>
          <w:numId w:val="15"/>
        </w:numPr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  <w:t xml:space="preserve">Save </w:t>
      </w:r>
      <w:r w:rsidR="00363A5D"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  <w:t>this data in it</w:t>
      </w:r>
      <w:r w:rsidR="008C7741"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  <w:t xml:space="preserve"> array.</w:t>
      </w:r>
    </w:p>
    <w:p w14:paraId="1762BBC7" w14:textId="1439DA9A" w:rsidR="008C7741" w:rsidRDefault="00170629" w:rsidP="001B72F0">
      <w:pPr>
        <w:pStyle w:val="ListParagraph"/>
        <w:numPr>
          <w:ilvl w:val="0"/>
          <w:numId w:val="15"/>
        </w:numPr>
        <w:rPr>
          <w:rFonts w:asciiTheme="majorHAnsi" w:hAnsiTheme="majorHAnsi" w:cs="ADLaM Display"/>
          <w:b/>
          <w:bCs/>
          <w:i w:val="0"/>
          <w:iCs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  <w:t xml:space="preserve">Increment the </w:t>
      </w:r>
      <w:r w:rsidR="0091050B" w:rsidRPr="002765B4">
        <w:rPr>
          <w:rFonts w:asciiTheme="majorHAnsi" w:hAnsiTheme="majorHAnsi" w:cs="ADLaM Display"/>
          <w:b/>
          <w:bCs/>
          <w:i w:val="0"/>
          <w:iCs/>
          <w:color w:val="000000" w:themeColor="text1"/>
          <w:sz w:val="36"/>
          <w:szCs w:val="36"/>
        </w:rPr>
        <w:t>MAX_EMPLOYEES</w:t>
      </w:r>
      <w:r w:rsidR="002765B4">
        <w:rPr>
          <w:rFonts w:asciiTheme="majorHAnsi" w:hAnsiTheme="majorHAnsi" w:cs="ADLaM Display"/>
          <w:b/>
          <w:bCs/>
          <w:i w:val="0"/>
          <w:iCs/>
          <w:color w:val="000000" w:themeColor="text1"/>
          <w:sz w:val="36"/>
          <w:szCs w:val="36"/>
        </w:rPr>
        <w:t xml:space="preserve"> .</w:t>
      </w:r>
    </w:p>
    <w:p w14:paraId="03E7B734" w14:textId="0B983936" w:rsidR="002765B4" w:rsidRDefault="002765B4" w:rsidP="001B72F0">
      <w:pPr>
        <w:pStyle w:val="ListParagraph"/>
        <w:numPr>
          <w:ilvl w:val="0"/>
          <w:numId w:val="15"/>
        </w:numPr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  <w:t>Generat</w:t>
      </w:r>
      <w:r w:rsidR="006F3891"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  <w:t>e</w:t>
      </w:r>
      <w:r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  <w:t xml:space="preserve"> pay slip </w:t>
      </w:r>
      <w:r w:rsidR="009A6230"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  <w:t>of given employee.</w:t>
      </w:r>
    </w:p>
    <w:p w14:paraId="45AB446E" w14:textId="6DBF3E8D" w:rsidR="009A6230" w:rsidRDefault="009A6230" w:rsidP="001B72F0">
      <w:pPr>
        <w:pStyle w:val="ListParagraph"/>
        <w:numPr>
          <w:ilvl w:val="0"/>
          <w:numId w:val="15"/>
        </w:numPr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  <w:t>Save it in file.</w:t>
      </w:r>
    </w:p>
    <w:p w14:paraId="3CA84CE1" w14:textId="6367F31E" w:rsidR="00C66D4B" w:rsidRPr="00E66A89" w:rsidRDefault="00C66D4B" w:rsidP="00C66D4B">
      <w:pPr>
        <w:pStyle w:val="ListParagraph"/>
        <w:numPr>
          <w:ilvl w:val="0"/>
          <w:numId w:val="16"/>
        </w:numPr>
        <w:rPr>
          <w:rFonts w:asciiTheme="majorHAnsi" w:hAnsiTheme="majorHAnsi" w:cs="ADLaM Display"/>
          <w:b/>
          <w:bCs/>
          <w:i w:val="0"/>
          <w:iCs/>
          <w:color w:val="000000" w:themeColor="text1"/>
          <w:sz w:val="36"/>
          <w:szCs w:val="36"/>
        </w:rPr>
      </w:pPr>
      <w:r w:rsidRPr="00E66A89">
        <w:rPr>
          <w:rFonts w:asciiTheme="majorHAnsi" w:hAnsiTheme="majorHAnsi" w:cs="ADLaM Display"/>
          <w:b/>
          <w:bCs/>
          <w:i w:val="0"/>
          <w:iCs/>
          <w:color w:val="000000" w:themeColor="text1"/>
          <w:sz w:val="36"/>
          <w:szCs w:val="36"/>
        </w:rPr>
        <w:t>Pseudo code</w:t>
      </w:r>
    </w:p>
    <w:p w14:paraId="1C79FF35" w14:textId="3C257AA9" w:rsidR="00EB5AD7" w:rsidRDefault="00EB5AD7" w:rsidP="0089792C">
      <w:pPr>
        <w:pStyle w:val="ListParagraph"/>
        <w:ind w:left="720"/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  <w:lastRenderedPageBreak/>
        <w:t>Input: Employee Name, ID, hours worked, Rupees per hour, Tax deduction.</w:t>
      </w:r>
    </w:p>
    <w:p w14:paraId="33078A41" w14:textId="47F086CD" w:rsidR="00BA56B2" w:rsidRDefault="00BA56B2" w:rsidP="0089792C">
      <w:pPr>
        <w:pStyle w:val="ListParagraph"/>
        <w:ind w:left="720"/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  <w:t xml:space="preserve">Output: Print pay slip &amp; Success massage for </w:t>
      </w:r>
      <w:r w:rsidR="00681545"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  <w:t>stored file.</w:t>
      </w:r>
    </w:p>
    <w:p w14:paraId="7A1831F7" w14:textId="082D35CD" w:rsidR="00681545" w:rsidRDefault="00137CFD" w:rsidP="00626EC9">
      <w:pPr>
        <w:pStyle w:val="ListParagraph"/>
        <w:numPr>
          <w:ilvl w:val="0"/>
          <w:numId w:val="17"/>
        </w:numPr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>Read Employee Name, ID, hours worked, Rupees per hour, Tax deduction.</w:t>
      </w:r>
    </w:p>
    <w:p w14:paraId="41E61E8C" w14:textId="487C1B95" w:rsidR="00137CFD" w:rsidRDefault="00B52E56" w:rsidP="00626EC9">
      <w:pPr>
        <w:pStyle w:val="ListParagraph"/>
        <w:numPr>
          <w:ilvl w:val="0"/>
          <w:numId w:val="17"/>
        </w:numPr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 xml:space="preserve">Save </w:t>
      </w:r>
      <w:r w:rsidR="00906FA7"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>it in file.</w:t>
      </w:r>
    </w:p>
    <w:p w14:paraId="5E0D4781" w14:textId="2D8B94D4" w:rsidR="00906FA7" w:rsidRDefault="00906FA7" w:rsidP="00626EC9">
      <w:pPr>
        <w:pStyle w:val="ListParagraph"/>
        <w:numPr>
          <w:ilvl w:val="0"/>
          <w:numId w:val="17"/>
        </w:numPr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 xml:space="preserve">Check out </w:t>
      </w:r>
      <w:r w:rsidR="006675B2"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>the total MAX_EMPLOYEES limit.</w:t>
      </w:r>
    </w:p>
    <w:p w14:paraId="54E31B08" w14:textId="04FEA66A" w:rsidR="006675B2" w:rsidRDefault="006675B2" w:rsidP="00626EC9">
      <w:pPr>
        <w:pStyle w:val="ListParagraph"/>
        <w:numPr>
          <w:ilvl w:val="0"/>
          <w:numId w:val="17"/>
        </w:numPr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>Generat</w:t>
      </w:r>
      <w:r w:rsidR="006F3891"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>e</w:t>
      </w:r>
      <w:r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 xml:space="preserve"> pay slip</w:t>
      </w:r>
    </w:p>
    <w:p w14:paraId="0B61E37D" w14:textId="529AF97E" w:rsidR="00321928" w:rsidRDefault="00321928" w:rsidP="00626EC9">
      <w:pPr>
        <w:pStyle w:val="ListParagraph"/>
        <w:numPr>
          <w:ilvl w:val="0"/>
          <w:numId w:val="17"/>
        </w:numPr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 xml:space="preserve"> Success massage for stored file.</w:t>
      </w:r>
    </w:p>
    <w:p w14:paraId="62DC1C99" w14:textId="0BB59883" w:rsidR="00120EEB" w:rsidRDefault="0088576B" w:rsidP="008F64BA">
      <w:pPr>
        <w:pStyle w:val="ListParagraph"/>
        <w:numPr>
          <w:ilvl w:val="1"/>
          <w:numId w:val="6"/>
        </w:numPr>
        <w:rPr>
          <w:rFonts w:asciiTheme="majorHAnsi" w:hAnsiTheme="majorHAnsi" w:cs="ADLaM Display"/>
          <w:b/>
          <w:bCs/>
          <w:i w:val="0"/>
          <w:color w:val="000000" w:themeColor="text1"/>
          <w:sz w:val="36"/>
          <w:szCs w:val="36"/>
        </w:rPr>
      </w:pPr>
      <w:r w:rsidRPr="008F64BA">
        <w:rPr>
          <w:rFonts w:asciiTheme="majorHAnsi" w:hAnsiTheme="majorHAnsi" w:cs="ADLaM Display"/>
          <w:b/>
          <w:bCs/>
          <w:i w:val="0"/>
          <w:color w:val="000000" w:themeColor="text1"/>
          <w:sz w:val="36"/>
          <w:szCs w:val="36"/>
        </w:rPr>
        <w:t>calculateNetSalary</w:t>
      </w:r>
    </w:p>
    <w:p w14:paraId="085F4640" w14:textId="5BF4CDB6" w:rsidR="00082907" w:rsidRDefault="00082907" w:rsidP="00082907">
      <w:pPr>
        <w:pStyle w:val="ListParagraph"/>
        <w:numPr>
          <w:ilvl w:val="0"/>
          <w:numId w:val="16"/>
        </w:numPr>
        <w:rPr>
          <w:rFonts w:asciiTheme="majorHAnsi" w:hAnsiTheme="majorHAnsi" w:cs="ADLaM Display"/>
          <w:b/>
          <w:bCs/>
          <w:i w:val="0"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b/>
          <w:bCs/>
          <w:i w:val="0"/>
          <w:color w:val="000000" w:themeColor="text1"/>
          <w:sz w:val="36"/>
          <w:szCs w:val="36"/>
        </w:rPr>
        <w:t>Algorithm</w:t>
      </w:r>
    </w:p>
    <w:p w14:paraId="73F42D71" w14:textId="77777777" w:rsidR="00163686" w:rsidRPr="00F61F93" w:rsidRDefault="00925D3B" w:rsidP="00F61F93">
      <w:pPr>
        <w:pStyle w:val="ListParagraph"/>
        <w:numPr>
          <w:ilvl w:val="0"/>
          <w:numId w:val="29"/>
        </w:numPr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</w:pPr>
      <w:r w:rsidRPr="00F61F93"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  <w:t>Read the entered Employee data</w:t>
      </w:r>
    </w:p>
    <w:p w14:paraId="6E86D28D" w14:textId="4A13E9A9" w:rsidR="00B8497F" w:rsidRPr="00F61F93" w:rsidRDefault="00163686" w:rsidP="00F61F93">
      <w:pPr>
        <w:pStyle w:val="ListParagraph"/>
        <w:numPr>
          <w:ilvl w:val="0"/>
          <w:numId w:val="29"/>
        </w:numPr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</w:pPr>
      <w:r w:rsidRPr="00F61F93"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  <w:t xml:space="preserve">Calculate the salary according to </w:t>
      </w:r>
      <w:r w:rsidR="002F0448" w:rsidRPr="00F61F93"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  <w:t>tax condition.</w:t>
      </w:r>
    </w:p>
    <w:p w14:paraId="0BE99DD3" w14:textId="77BF5CA5" w:rsidR="0071230A" w:rsidRPr="00F61F93" w:rsidRDefault="002F0448" w:rsidP="00F61F93">
      <w:pPr>
        <w:pStyle w:val="ListParagraph"/>
        <w:numPr>
          <w:ilvl w:val="0"/>
          <w:numId w:val="29"/>
        </w:numPr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</w:pPr>
      <w:r w:rsidRPr="00F61F93"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  <w:t>Return salary after deducting tax.</w:t>
      </w:r>
    </w:p>
    <w:p w14:paraId="35639DD9" w14:textId="65C9D58D" w:rsidR="0089578B" w:rsidRPr="00F61F93" w:rsidRDefault="00AC6DA2" w:rsidP="00F61F93">
      <w:pPr>
        <w:pStyle w:val="ListParagraph"/>
        <w:numPr>
          <w:ilvl w:val="0"/>
          <w:numId w:val="29"/>
        </w:numPr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</w:pPr>
      <w:r w:rsidRPr="00F61F93"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  <w:t>Save it in file.</w:t>
      </w:r>
    </w:p>
    <w:p w14:paraId="4E8697F1" w14:textId="544D5A74" w:rsidR="00082907" w:rsidRPr="00276CAE" w:rsidRDefault="00276CAE" w:rsidP="00276CAE">
      <w:pPr>
        <w:pStyle w:val="ListParagraph"/>
        <w:numPr>
          <w:ilvl w:val="0"/>
          <w:numId w:val="16"/>
        </w:numPr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b/>
          <w:bCs/>
          <w:i w:val="0"/>
          <w:color w:val="000000" w:themeColor="text1"/>
          <w:sz w:val="36"/>
          <w:szCs w:val="36"/>
        </w:rPr>
        <w:t xml:space="preserve">Pseudo code </w:t>
      </w:r>
    </w:p>
    <w:p w14:paraId="67482362" w14:textId="2A68D4EA" w:rsidR="00276CAE" w:rsidRDefault="00276CAE" w:rsidP="00276CAE">
      <w:pPr>
        <w:pStyle w:val="ListParagraph"/>
        <w:ind w:left="2160"/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>Input</w:t>
      </w:r>
      <w:r w:rsidR="00C53D2B"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 xml:space="preserve">: </w:t>
      </w:r>
      <w:r w:rsidR="00075999"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>None</w:t>
      </w:r>
    </w:p>
    <w:p w14:paraId="5F1CCD09" w14:textId="4F754D82" w:rsidR="0089578B" w:rsidRDefault="00075999" w:rsidP="009D2770">
      <w:pPr>
        <w:pStyle w:val="ListParagraph"/>
        <w:ind w:left="2160"/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lastRenderedPageBreak/>
        <w:t xml:space="preserve">Output: </w:t>
      </w:r>
      <w:r w:rsidR="006F3891"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>Generat</w:t>
      </w:r>
      <w:r w:rsidR="00A949A7"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>e pay slip a</w:t>
      </w:r>
      <w:r w:rsidR="0047288D"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 xml:space="preserve">fter </w:t>
      </w:r>
      <w:r w:rsidR="007B3C1C"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>deducting tax.</w:t>
      </w:r>
    </w:p>
    <w:p w14:paraId="40CB09ED" w14:textId="289141D4" w:rsidR="00B362C4" w:rsidRDefault="00B362C4" w:rsidP="009D2770">
      <w:pPr>
        <w:pStyle w:val="ListParagraph"/>
        <w:numPr>
          <w:ilvl w:val="0"/>
          <w:numId w:val="21"/>
        </w:numPr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  <w:t xml:space="preserve">Calculate Net salary </w:t>
      </w:r>
      <w:r w:rsidR="006D21EA"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  <w:t>of Employees.</w:t>
      </w:r>
    </w:p>
    <w:p w14:paraId="426C132A" w14:textId="6B18857A" w:rsidR="009D2770" w:rsidRDefault="00D026B8" w:rsidP="000A2F16">
      <w:pPr>
        <w:pStyle w:val="ListParagraph"/>
        <w:numPr>
          <w:ilvl w:val="0"/>
          <w:numId w:val="21"/>
        </w:numPr>
        <w:rPr>
          <w:rFonts w:asciiTheme="majorHAnsi" w:hAnsiTheme="majorHAnsi" w:cs="ADLaM Display"/>
          <w:b/>
          <w:bCs/>
          <w:i w:val="0"/>
          <w:iCs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  <w:t xml:space="preserve">Add Tax deduction </w:t>
      </w:r>
      <w:r w:rsidR="005B106D"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  <w:t xml:space="preserve">according to </w:t>
      </w:r>
      <w:r w:rsidR="005B106D" w:rsidRPr="009566D8">
        <w:rPr>
          <w:rFonts w:asciiTheme="majorHAnsi" w:hAnsiTheme="majorHAnsi" w:cs="ADLaM Display"/>
          <w:b/>
          <w:bCs/>
          <w:i w:val="0"/>
          <w:iCs/>
          <w:color w:val="000000" w:themeColor="text1"/>
          <w:sz w:val="36"/>
          <w:szCs w:val="36"/>
        </w:rPr>
        <w:t>condition</w:t>
      </w:r>
      <w:r w:rsidR="003067B4" w:rsidRPr="009566D8">
        <w:rPr>
          <w:rFonts w:asciiTheme="majorHAnsi" w:hAnsiTheme="majorHAnsi" w:cs="ADLaM Display"/>
          <w:b/>
          <w:bCs/>
          <w:i w:val="0"/>
          <w:iCs/>
          <w:color w:val="000000" w:themeColor="text1"/>
          <w:sz w:val="36"/>
          <w:szCs w:val="36"/>
        </w:rPr>
        <w:t>calculateGrossSalary() * taxDeduction / 100.0</w:t>
      </w:r>
    </w:p>
    <w:p w14:paraId="0415AD13" w14:textId="3DDA0337" w:rsidR="000A2F16" w:rsidRDefault="006052F1" w:rsidP="00074BC1">
      <w:pPr>
        <w:pStyle w:val="ListParagraph"/>
        <w:numPr>
          <w:ilvl w:val="1"/>
          <w:numId w:val="6"/>
        </w:numPr>
        <w:rPr>
          <w:rFonts w:asciiTheme="majorHAnsi" w:hAnsiTheme="majorHAnsi" w:cs="ADLaM Display"/>
          <w:b/>
          <w:bCs/>
          <w:i w:val="0"/>
          <w:color w:val="000000" w:themeColor="text1"/>
          <w:sz w:val="36"/>
          <w:szCs w:val="36"/>
        </w:rPr>
      </w:pPr>
      <w:r w:rsidRPr="00074BC1">
        <w:rPr>
          <w:rFonts w:asciiTheme="majorHAnsi" w:hAnsiTheme="majorHAnsi" w:cs="ADLaM Display"/>
          <w:b/>
          <w:bCs/>
          <w:i w:val="0"/>
          <w:color w:val="000000" w:themeColor="text1"/>
          <w:sz w:val="36"/>
          <w:szCs w:val="36"/>
        </w:rPr>
        <w:t>generatePayslip</w:t>
      </w:r>
    </w:p>
    <w:p w14:paraId="7D4BB8FC" w14:textId="25D7288A" w:rsidR="00C858FE" w:rsidRPr="008572B1" w:rsidRDefault="00C858FE" w:rsidP="00C858FE">
      <w:pPr>
        <w:pStyle w:val="ListParagraph"/>
        <w:numPr>
          <w:ilvl w:val="0"/>
          <w:numId w:val="16"/>
        </w:numPr>
        <w:rPr>
          <w:rFonts w:asciiTheme="majorHAnsi" w:hAnsiTheme="majorHAnsi" w:cs="ADLaM Display"/>
          <w:b/>
          <w:bCs/>
          <w:i w:val="0"/>
          <w:color w:val="000000" w:themeColor="text1"/>
          <w:sz w:val="36"/>
          <w:szCs w:val="36"/>
        </w:rPr>
      </w:pPr>
      <w:r w:rsidRPr="008572B1">
        <w:rPr>
          <w:rFonts w:asciiTheme="majorHAnsi" w:hAnsiTheme="majorHAnsi" w:cs="ADLaM Display"/>
          <w:b/>
          <w:bCs/>
          <w:i w:val="0"/>
          <w:color w:val="000000" w:themeColor="text1"/>
          <w:sz w:val="36"/>
          <w:szCs w:val="36"/>
        </w:rPr>
        <w:t>Algorithm</w:t>
      </w:r>
    </w:p>
    <w:p w14:paraId="52180C39" w14:textId="3F56064B" w:rsidR="00C858FE" w:rsidRDefault="009F2481" w:rsidP="00C858FE">
      <w:pPr>
        <w:pStyle w:val="ListParagraph"/>
        <w:numPr>
          <w:ilvl w:val="0"/>
          <w:numId w:val="22"/>
        </w:numPr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 xml:space="preserve">Read all employee data such as </w:t>
      </w:r>
      <w:r w:rsidR="00617B37"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>Employee Name, ID, hours worked, Rupees per hour, Tax deduction.</w:t>
      </w:r>
    </w:p>
    <w:p w14:paraId="3E809FAA" w14:textId="319A09F3" w:rsidR="00617B37" w:rsidRDefault="00617B37" w:rsidP="00C858FE">
      <w:pPr>
        <w:pStyle w:val="ListParagraph"/>
        <w:numPr>
          <w:ilvl w:val="0"/>
          <w:numId w:val="22"/>
        </w:numPr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>Display on console after deducting the tax.</w:t>
      </w:r>
    </w:p>
    <w:p w14:paraId="2935A8A8" w14:textId="53C539DD" w:rsidR="00617B37" w:rsidRPr="008572B1" w:rsidRDefault="00733F4B" w:rsidP="00617B37">
      <w:pPr>
        <w:pStyle w:val="ListParagraph"/>
        <w:numPr>
          <w:ilvl w:val="0"/>
          <w:numId w:val="16"/>
        </w:numPr>
        <w:rPr>
          <w:rFonts w:asciiTheme="majorHAnsi" w:hAnsiTheme="majorHAnsi" w:cs="ADLaM Display"/>
          <w:b/>
          <w:bCs/>
          <w:i w:val="0"/>
          <w:color w:val="000000" w:themeColor="text1"/>
          <w:sz w:val="36"/>
          <w:szCs w:val="36"/>
        </w:rPr>
      </w:pPr>
      <w:r w:rsidRPr="008572B1">
        <w:rPr>
          <w:rFonts w:asciiTheme="majorHAnsi" w:hAnsiTheme="majorHAnsi" w:cs="ADLaM Display"/>
          <w:b/>
          <w:bCs/>
          <w:i w:val="0"/>
          <w:color w:val="000000" w:themeColor="text1"/>
          <w:sz w:val="36"/>
          <w:szCs w:val="36"/>
        </w:rPr>
        <w:t>Pseudo code</w:t>
      </w:r>
    </w:p>
    <w:p w14:paraId="392F6C02" w14:textId="20F991AC" w:rsidR="00733F4B" w:rsidRDefault="00733F4B" w:rsidP="00733F4B">
      <w:pPr>
        <w:pStyle w:val="ListParagraph"/>
        <w:ind w:left="2160"/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>Input: None</w:t>
      </w:r>
    </w:p>
    <w:p w14:paraId="76C9D9DA" w14:textId="2E988F06" w:rsidR="00E82426" w:rsidRDefault="00733F4B" w:rsidP="0072091D">
      <w:pPr>
        <w:pStyle w:val="ListParagraph"/>
        <w:ind w:left="2160"/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 xml:space="preserve">Output: </w:t>
      </w:r>
      <w:r w:rsidR="00E82426"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>Pay slip</w:t>
      </w:r>
      <w:r w:rsidR="00431571"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 xml:space="preserve"> </w:t>
      </w:r>
      <w:r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>of emp</w:t>
      </w:r>
      <w:r w:rsidR="00431571"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>loyee</w:t>
      </w:r>
    </w:p>
    <w:p w14:paraId="244F96A1" w14:textId="50AEF85D" w:rsidR="00C45F85" w:rsidRPr="00882770" w:rsidRDefault="001F141F" w:rsidP="00316114">
      <w:pPr>
        <w:pStyle w:val="ListParagraph"/>
        <w:numPr>
          <w:ilvl w:val="0"/>
          <w:numId w:val="25"/>
        </w:numPr>
        <w:ind w:left="720"/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</w:pPr>
      <w:r w:rsidRPr="00882770"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 xml:space="preserve">Check out all data of employee </w:t>
      </w:r>
    </w:p>
    <w:p w14:paraId="7F75E308" w14:textId="156A3191" w:rsidR="00882770" w:rsidRPr="00CC378D" w:rsidRDefault="00882770" w:rsidP="00316114">
      <w:pPr>
        <w:pStyle w:val="ListParagraph"/>
        <w:numPr>
          <w:ilvl w:val="0"/>
          <w:numId w:val="25"/>
        </w:numPr>
        <w:ind w:left="720"/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 xml:space="preserve">Deduct </w:t>
      </w:r>
      <w:r w:rsidR="00CC378D"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>tax according to conditions.</w:t>
      </w:r>
    </w:p>
    <w:p w14:paraId="58311BF1" w14:textId="60F2B075" w:rsidR="00CC378D" w:rsidRPr="008572B1" w:rsidRDefault="00CC378D" w:rsidP="00316114">
      <w:pPr>
        <w:pStyle w:val="ListParagraph"/>
        <w:numPr>
          <w:ilvl w:val="0"/>
          <w:numId w:val="25"/>
        </w:numPr>
        <w:ind w:left="720"/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>Display remaining salary of Employee.</w:t>
      </w:r>
    </w:p>
    <w:p w14:paraId="2D6D7496" w14:textId="7D13BE62" w:rsidR="008572B1" w:rsidRDefault="00735BFF" w:rsidP="00735BFF">
      <w:pPr>
        <w:pStyle w:val="ListParagraph"/>
        <w:numPr>
          <w:ilvl w:val="1"/>
          <w:numId w:val="6"/>
        </w:numPr>
        <w:rPr>
          <w:rFonts w:asciiTheme="majorHAnsi" w:hAnsiTheme="majorHAnsi" w:cs="ADLaM Display"/>
          <w:b/>
          <w:bCs/>
          <w:i w:val="0"/>
          <w:iCs/>
          <w:color w:val="000000" w:themeColor="text1"/>
          <w:sz w:val="36"/>
          <w:szCs w:val="36"/>
        </w:rPr>
      </w:pPr>
      <w:r w:rsidRPr="00735BFF">
        <w:rPr>
          <w:rFonts w:asciiTheme="majorHAnsi" w:hAnsiTheme="majorHAnsi" w:cs="ADLaM Display"/>
          <w:b/>
          <w:bCs/>
          <w:i w:val="0"/>
          <w:iCs/>
          <w:color w:val="000000" w:themeColor="text1"/>
          <w:sz w:val="36"/>
          <w:szCs w:val="36"/>
        </w:rPr>
        <w:t>Save pay slips to file</w:t>
      </w:r>
    </w:p>
    <w:p w14:paraId="7CD11B5D" w14:textId="323DD867" w:rsidR="00735BFF" w:rsidRPr="00E66A89" w:rsidRDefault="00735BFF" w:rsidP="00735BFF">
      <w:pPr>
        <w:pStyle w:val="ListParagraph"/>
        <w:numPr>
          <w:ilvl w:val="0"/>
          <w:numId w:val="16"/>
        </w:numPr>
        <w:rPr>
          <w:rFonts w:asciiTheme="majorHAnsi" w:hAnsiTheme="majorHAnsi" w:cs="ADLaM Display"/>
          <w:b/>
          <w:bCs/>
          <w:i w:val="0"/>
          <w:iCs/>
          <w:color w:val="000000" w:themeColor="text1"/>
          <w:sz w:val="36"/>
          <w:szCs w:val="36"/>
        </w:rPr>
      </w:pPr>
      <w:r w:rsidRPr="00E66A89">
        <w:rPr>
          <w:rFonts w:asciiTheme="majorHAnsi" w:hAnsiTheme="majorHAnsi" w:cs="ADLaM Display"/>
          <w:b/>
          <w:bCs/>
          <w:i w:val="0"/>
          <w:iCs/>
          <w:color w:val="000000" w:themeColor="text1"/>
          <w:sz w:val="36"/>
          <w:szCs w:val="36"/>
        </w:rPr>
        <w:lastRenderedPageBreak/>
        <w:t>Algorithm</w:t>
      </w:r>
    </w:p>
    <w:p w14:paraId="65B366C4" w14:textId="65010404" w:rsidR="00735BFF" w:rsidRDefault="00D96183" w:rsidP="00D96183">
      <w:pPr>
        <w:pStyle w:val="ListParagraph"/>
        <w:numPr>
          <w:ilvl w:val="0"/>
          <w:numId w:val="26"/>
        </w:numPr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  <w:t>Check that file is open</w:t>
      </w:r>
      <w:r w:rsidR="00195D2A"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  <w:t xml:space="preserve"> of writing </w:t>
      </w:r>
    </w:p>
    <w:p w14:paraId="7BC68C22" w14:textId="4529C208" w:rsidR="00195D2A" w:rsidRDefault="00195D2A" w:rsidP="00D96183">
      <w:pPr>
        <w:pStyle w:val="ListParagraph"/>
        <w:numPr>
          <w:ilvl w:val="0"/>
          <w:numId w:val="26"/>
        </w:numPr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  <w:t xml:space="preserve">Store all </w:t>
      </w:r>
      <w:r w:rsidR="00BD0684"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  <w:t>employee data such as it</w:t>
      </w:r>
      <w:r w:rsidR="00221ED9"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  <w:t xml:space="preserve">s </w:t>
      </w:r>
      <w:r w:rsidR="00BD0684"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  <w:t xml:space="preserve"> pay slip in the file.</w:t>
      </w:r>
    </w:p>
    <w:p w14:paraId="67D51F1D" w14:textId="2C437751" w:rsidR="00B376AA" w:rsidRDefault="00B376AA" w:rsidP="00D96183">
      <w:pPr>
        <w:pStyle w:val="ListParagraph"/>
        <w:numPr>
          <w:ilvl w:val="0"/>
          <w:numId w:val="26"/>
        </w:numPr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  <w:t>Display a success massage for stored file</w:t>
      </w:r>
    </w:p>
    <w:p w14:paraId="7F9DF09E" w14:textId="225E153E" w:rsidR="00B376AA" w:rsidRDefault="00016F1A" w:rsidP="00D96183">
      <w:pPr>
        <w:pStyle w:val="ListParagraph"/>
        <w:numPr>
          <w:ilvl w:val="0"/>
          <w:numId w:val="26"/>
        </w:numPr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  <w:t>If not saved display error massage.</w:t>
      </w:r>
    </w:p>
    <w:p w14:paraId="5676029F" w14:textId="726C0DAB" w:rsidR="00016F1A" w:rsidRPr="00E66A89" w:rsidRDefault="00016F1A" w:rsidP="00016F1A">
      <w:pPr>
        <w:pStyle w:val="ListParagraph"/>
        <w:numPr>
          <w:ilvl w:val="0"/>
          <w:numId w:val="16"/>
        </w:numPr>
        <w:rPr>
          <w:rFonts w:asciiTheme="majorHAnsi" w:hAnsiTheme="majorHAnsi" w:cs="ADLaM Display"/>
          <w:b/>
          <w:bCs/>
          <w:i w:val="0"/>
          <w:iCs/>
          <w:color w:val="000000" w:themeColor="text1"/>
          <w:sz w:val="36"/>
          <w:szCs w:val="36"/>
        </w:rPr>
      </w:pPr>
      <w:r w:rsidRPr="00E66A89">
        <w:rPr>
          <w:rFonts w:asciiTheme="majorHAnsi" w:hAnsiTheme="majorHAnsi" w:cs="ADLaM Display"/>
          <w:b/>
          <w:bCs/>
          <w:i w:val="0"/>
          <w:iCs/>
          <w:color w:val="000000" w:themeColor="text1"/>
          <w:sz w:val="36"/>
          <w:szCs w:val="36"/>
        </w:rPr>
        <w:t>Pseudo code</w:t>
      </w:r>
    </w:p>
    <w:p w14:paraId="01B2A987" w14:textId="7A40CAE7" w:rsidR="00016F1A" w:rsidRDefault="00016F1A" w:rsidP="002A6F19">
      <w:pPr>
        <w:pStyle w:val="ListParagraph"/>
        <w:ind w:left="1440"/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  <w:t xml:space="preserve">Input: </w:t>
      </w:r>
      <w:r w:rsidR="00BF4B12"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  <w:t>Data of Employee</w:t>
      </w:r>
    </w:p>
    <w:p w14:paraId="1206B724" w14:textId="034523FD" w:rsidR="00BF4B12" w:rsidRPr="00735BFF" w:rsidRDefault="00BF4B12" w:rsidP="002A6F19">
      <w:pPr>
        <w:pStyle w:val="ListParagraph"/>
        <w:ind w:left="1440"/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  <w:t xml:space="preserve">Output: </w:t>
      </w:r>
      <w:r w:rsidR="007105AF"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  <w:t xml:space="preserve">success massage for stored file and display error massage for not </w:t>
      </w:r>
      <w:r w:rsidR="002A6F19">
        <w:rPr>
          <w:rFonts w:asciiTheme="majorHAnsi" w:hAnsiTheme="majorHAnsi" w:cs="ADLaM Display"/>
          <w:i w:val="0"/>
          <w:iCs/>
          <w:color w:val="000000" w:themeColor="text1"/>
          <w:sz w:val="36"/>
          <w:szCs w:val="36"/>
        </w:rPr>
        <w:t>successfully stored file.</w:t>
      </w:r>
    </w:p>
    <w:p w14:paraId="1D476E0C" w14:textId="5232583C" w:rsidR="00EA3ABC" w:rsidRPr="00BA5008" w:rsidRDefault="008231D0" w:rsidP="008231D0">
      <w:pPr>
        <w:pStyle w:val="ListParagraph"/>
        <w:numPr>
          <w:ilvl w:val="0"/>
          <w:numId w:val="27"/>
        </w:numPr>
        <w:rPr>
          <w:rFonts w:asciiTheme="majorHAnsi" w:hAnsiTheme="majorHAnsi" w:cs="ADLaM Display"/>
          <w:b/>
          <w:bCs/>
          <w:i w:val="0"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>If successful st</w:t>
      </w:r>
      <w:r w:rsidR="00AF0615"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>ored display</w:t>
      </w:r>
      <w:r w:rsidR="001B1DBE"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 xml:space="preserve"> “</w:t>
      </w:r>
      <w:r w:rsidR="001B1DBE" w:rsidRPr="00BA5008">
        <w:rPr>
          <w:rFonts w:asciiTheme="majorHAnsi" w:hAnsiTheme="majorHAnsi" w:cs="ADLaM Display"/>
          <w:b/>
          <w:bCs/>
          <w:i w:val="0"/>
          <w:color w:val="000000" w:themeColor="text1"/>
          <w:sz w:val="36"/>
          <w:szCs w:val="36"/>
        </w:rPr>
        <w:t xml:space="preserve">All </w:t>
      </w:r>
      <w:r w:rsidR="000815AB" w:rsidRPr="00BA5008">
        <w:rPr>
          <w:rFonts w:asciiTheme="majorHAnsi" w:hAnsiTheme="majorHAnsi" w:cs="ADLaM Display"/>
          <w:b/>
          <w:bCs/>
          <w:i w:val="0"/>
          <w:color w:val="000000" w:themeColor="text1"/>
          <w:sz w:val="36"/>
          <w:szCs w:val="36"/>
        </w:rPr>
        <w:t>pay slips</w:t>
      </w:r>
      <w:r w:rsidR="001B1DBE" w:rsidRPr="00BA5008">
        <w:rPr>
          <w:rFonts w:asciiTheme="majorHAnsi" w:hAnsiTheme="majorHAnsi" w:cs="ADLaM Display"/>
          <w:b/>
          <w:bCs/>
          <w:i w:val="0"/>
          <w:color w:val="000000" w:themeColor="text1"/>
          <w:sz w:val="36"/>
          <w:szCs w:val="36"/>
        </w:rPr>
        <w:t xml:space="preserve"> saved to ‘Employee_Payslips.txt</w:t>
      </w:r>
      <w:r w:rsidR="000815AB" w:rsidRPr="00BA5008">
        <w:rPr>
          <w:rFonts w:asciiTheme="majorHAnsi" w:hAnsiTheme="majorHAnsi" w:cs="ADLaM Display"/>
          <w:b/>
          <w:bCs/>
          <w:i w:val="0"/>
          <w:color w:val="000000" w:themeColor="text1"/>
          <w:sz w:val="36"/>
          <w:szCs w:val="36"/>
        </w:rPr>
        <w:t>”.</w:t>
      </w:r>
    </w:p>
    <w:p w14:paraId="4FBFB20E" w14:textId="45B00D5E" w:rsidR="001B1DBE" w:rsidRDefault="000815AB" w:rsidP="008231D0">
      <w:pPr>
        <w:pStyle w:val="ListParagraph"/>
        <w:numPr>
          <w:ilvl w:val="0"/>
          <w:numId w:val="27"/>
        </w:numPr>
        <w:rPr>
          <w:rFonts w:asciiTheme="majorHAnsi" w:hAnsiTheme="majorHAnsi" w:cs="ADLaM Display"/>
          <w:b/>
          <w:bCs/>
          <w:i w:val="0"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>If not successfully stored display</w:t>
      </w:r>
      <w:r w:rsidR="00BA5008"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>”</w:t>
      </w:r>
      <w:r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 xml:space="preserve"> </w:t>
      </w:r>
      <w:r w:rsidR="00BA5008" w:rsidRPr="00BA5008">
        <w:rPr>
          <w:rFonts w:asciiTheme="majorHAnsi" w:hAnsiTheme="majorHAnsi" w:cs="ADLaM Display"/>
          <w:b/>
          <w:bCs/>
          <w:i w:val="0"/>
          <w:color w:val="000000" w:themeColor="text1"/>
          <w:sz w:val="36"/>
          <w:szCs w:val="36"/>
        </w:rPr>
        <w:t>Error: Unable to open file for writing”</w:t>
      </w:r>
    </w:p>
    <w:p w14:paraId="13D39A76" w14:textId="67CE5258" w:rsidR="00F67B4D" w:rsidRDefault="00ED0196" w:rsidP="00ED0196">
      <w:pPr>
        <w:pStyle w:val="Heading2"/>
        <w:numPr>
          <w:ilvl w:val="0"/>
          <w:numId w:val="6"/>
        </w:numPr>
        <w:rPr>
          <w:sz w:val="36"/>
          <w:szCs w:val="36"/>
        </w:rPr>
      </w:pPr>
      <w:r w:rsidRPr="00BC20BD">
        <w:rPr>
          <w:sz w:val="36"/>
          <w:szCs w:val="36"/>
        </w:rPr>
        <w:t>CODE IMPLEMENTATION</w:t>
      </w:r>
    </w:p>
    <w:p w14:paraId="6DB54656" w14:textId="08362865" w:rsidR="00230955" w:rsidRDefault="00230955" w:rsidP="00230955">
      <w:pPr>
        <w:pStyle w:val="ListParagraph"/>
        <w:numPr>
          <w:ilvl w:val="1"/>
          <w:numId w:val="6"/>
        </w:numPr>
        <w:rPr>
          <w:b/>
          <w:bCs/>
          <w:i w:val="0"/>
          <w:iCs/>
        </w:rPr>
      </w:pPr>
      <w:r w:rsidRPr="00230955">
        <w:rPr>
          <w:b/>
          <w:bCs/>
          <w:i w:val="0"/>
          <w:iCs/>
        </w:rPr>
        <w:t>Full code listing</w:t>
      </w:r>
    </w:p>
    <w:p w14:paraId="30AA557B" w14:textId="77777777" w:rsidR="00232A0D" w:rsidRDefault="00232A0D" w:rsidP="00232A0D">
      <w:pPr>
        <w:pStyle w:val="ListParagraph"/>
        <w:ind w:left="1440"/>
        <w:rPr>
          <w:b/>
          <w:bCs/>
          <w:i w:val="0"/>
          <w:iCs/>
        </w:rPr>
      </w:pPr>
    </w:p>
    <w:p w14:paraId="3EBCCE45" w14:textId="7777777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>#include &lt;iostream&gt;</w:t>
      </w:r>
    </w:p>
    <w:p w14:paraId="6C41F572" w14:textId="7777777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>#include &lt;iomanip&gt;  // For formatting output</w:t>
      </w:r>
    </w:p>
    <w:p w14:paraId="39720216" w14:textId="7777777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>#include &lt;string&gt;</w:t>
      </w:r>
    </w:p>
    <w:p w14:paraId="65C6E094" w14:textId="7777777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>#include &lt;fstream&gt;  // For file handling</w:t>
      </w:r>
    </w:p>
    <w:p w14:paraId="19A27EC3" w14:textId="3CB886D5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>Using namespace std;</w:t>
      </w:r>
    </w:p>
    <w:p w14:paraId="09E5AF06" w14:textId="7777777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</w:p>
    <w:p w14:paraId="4B7824CA" w14:textId="7777777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>// Struct to represent an employee</w:t>
      </w:r>
    </w:p>
    <w:p w14:paraId="5B282848" w14:textId="02013609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>Struct Employee {</w:t>
      </w:r>
    </w:p>
    <w:p w14:paraId="2E9E3643" w14:textId="47F126A5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String name;</w:t>
      </w:r>
    </w:p>
    <w:p w14:paraId="06947598" w14:textId="6C9D2716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Int id;</w:t>
      </w:r>
    </w:p>
    <w:p w14:paraId="0870061D" w14:textId="3D85983B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Double hourlyRate;</w:t>
      </w:r>
    </w:p>
    <w:p w14:paraId="4CA73B5C" w14:textId="7F97A86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Double totalHours;</w:t>
      </w:r>
    </w:p>
    <w:p w14:paraId="469D146F" w14:textId="29364A22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Double taxDeduction;</w:t>
      </w:r>
    </w:p>
    <w:p w14:paraId="1325C244" w14:textId="7777777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</w:p>
    <w:p w14:paraId="2A9A594F" w14:textId="7777777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// Function to input employee details</w:t>
      </w:r>
    </w:p>
    <w:p w14:paraId="7E6104C9" w14:textId="410C2A5E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Void inputDetails() {</w:t>
      </w:r>
    </w:p>
    <w:p w14:paraId="6B019218" w14:textId="0AB2EA95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Cout &lt;&lt; “Enter Employee Name: “;</w:t>
      </w:r>
    </w:p>
    <w:p w14:paraId="364EA552" w14:textId="3FA73403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Getline(cin, name);</w:t>
      </w:r>
    </w:p>
    <w:p w14:paraId="02290559" w14:textId="3B551AE5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Cout &lt;&lt; “Enter Employee ID: “;</w:t>
      </w:r>
    </w:p>
    <w:p w14:paraId="7ABED08A" w14:textId="4D78F7DA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Cin &gt;&gt; id;</w:t>
      </w:r>
    </w:p>
    <w:p w14:paraId="05533A98" w14:textId="59D50224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Cout &lt;&lt; “Enter Rupees per Hour: “;</w:t>
      </w:r>
    </w:p>
    <w:p w14:paraId="64FB9862" w14:textId="72DEF173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Cin &gt;&gt; hourlyRate;</w:t>
      </w:r>
    </w:p>
    <w:p w14:paraId="2311C62A" w14:textId="2775D8F5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Cout &lt;&lt; “Enter Total Hours Worked: “;</w:t>
      </w:r>
    </w:p>
    <w:p w14:paraId="7BEBF592" w14:textId="7B70596E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Cin &gt;&gt; totalHours;</w:t>
      </w:r>
    </w:p>
    <w:p w14:paraId="2638EAB6" w14:textId="5414A543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Cout &lt;&lt; “Enter Tax Deduction (%): “;</w:t>
      </w:r>
    </w:p>
    <w:p w14:paraId="70910794" w14:textId="3676A98C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Cin &gt;&gt; taxDeduction;</w:t>
      </w:r>
    </w:p>
    <w:p w14:paraId="06DCB334" w14:textId="6DF0DB31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Cin.ignore();  // Clear the input buffer</w:t>
      </w:r>
    </w:p>
    <w:p w14:paraId="5BD37DB9" w14:textId="7777777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}</w:t>
      </w:r>
    </w:p>
    <w:p w14:paraId="5B8B0603" w14:textId="7777777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</w:p>
    <w:p w14:paraId="7F7278D4" w14:textId="7777777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// Function to calculate gross salary</w:t>
      </w:r>
    </w:p>
    <w:p w14:paraId="659251C0" w14:textId="7E351B1D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Double calculateGrossSalary() const {</w:t>
      </w:r>
    </w:p>
    <w:p w14:paraId="395732CE" w14:textId="7757D61C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Return hourlyRate * totalHours;</w:t>
      </w:r>
    </w:p>
    <w:p w14:paraId="6144CC92" w14:textId="7777777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}</w:t>
      </w:r>
    </w:p>
    <w:p w14:paraId="2768DEAC" w14:textId="7777777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</w:p>
    <w:p w14:paraId="7D3339F5" w14:textId="7777777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// Function to calculate net salary</w:t>
      </w:r>
    </w:p>
    <w:p w14:paraId="3143652A" w14:textId="34F7C1D5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Double calculateNetSalary() const {</w:t>
      </w:r>
    </w:p>
    <w:p w14:paraId="018CCB29" w14:textId="1D13619B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Double grossSalary = calculateGrossSalary();</w:t>
      </w:r>
    </w:p>
    <w:p w14:paraId="115AA1A3" w14:textId="51A9CB1E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Double tax = grossSalary * (taxDeduction / 100.0);</w:t>
      </w:r>
    </w:p>
    <w:p w14:paraId="5CF7B777" w14:textId="0CCD2689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Return grossSalary – tax;</w:t>
      </w:r>
    </w:p>
    <w:p w14:paraId="26463FFD" w14:textId="7777777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}</w:t>
      </w:r>
    </w:p>
    <w:p w14:paraId="7011906B" w14:textId="7777777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</w:p>
    <w:p w14:paraId="6CDE4BF5" w14:textId="7777777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lastRenderedPageBreak/>
        <w:t xml:space="preserve">    // Function to generate and display payslip</w:t>
      </w:r>
    </w:p>
    <w:p w14:paraId="2714F635" w14:textId="42CED341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Void generatePayslip() const {</w:t>
      </w:r>
    </w:p>
    <w:p w14:paraId="6A362100" w14:textId="6F274D5F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Cout &lt;&lt; “\n===== PAYSLIP =====\n”;</w:t>
      </w:r>
    </w:p>
    <w:p w14:paraId="399CDD5C" w14:textId="2DECB969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Cout &lt;&lt; “Employee Name: “ &lt;&lt; name &lt;&lt; ‘\n’;</w:t>
      </w:r>
    </w:p>
    <w:p w14:paraId="51E4DC86" w14:textId="0A1F5785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Cout &lt;&lt; “Employee ID: “ &lt;&lt; id &lt;&lt; ‘\n’;</w:t>
      </w:r>
    </w:p>
    <w:p w14:paraId="53ECF32B" w14:textId="5729ABD9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Cout &lt;&lt; “Hourly Rate: Rs. “ &lt;&lt; hourlyRate &lt;&lt; ‘\n’;</w:t>
      </w:r>
    </w:p>
    <w:p w14:paraId="4439A771" w14:textId="4EB221A9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Cout &lt;&lt; “Total Hours Worked: “ &lt;&lt; totalHours &lt;&lt; ‘\n’;</w:t>
      </w:r>
    </w:p>
    <w:p w14:paraId="72D96653" w14:textId="63CE8403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Cout &lt;&lt; “Gross Salary: Rs. “ &lt;&lt; calculateGrossSalary() &lt;&lt; ‘\n’;</w:t>
      </w:r>
    </w:p>
    <w:p w14:paraId="19377AE9" w14:textId="4C833CE3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Cout &lt;&lt; “Tax Deduction (“ &lt;&lt; taxDeduction &lt;&lt; “%): Rs. “</w:t>
      </w:r>
    </w:p>
    <w:p w14:paraId="007300C2" w14:textId="6AE56395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     &lt;&lt; calculateGrossSalary() * (taxDeduction / 100.0) &lt;&lt; ‘\n’;</w:t>
      </w:r>
    </w:p>
    <w:p w14:paraId="56F0CA39" w14:textId="395301C5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Cout &lt;&lt; “Net Salary: Rs. “ &lt;&lt; calculateNetSalary() &lt;&lt; ‘\n’;</w:t>
      </w:r>
    </w:p>
    <w:p w14:paraId="6E8ACBF1" w14:textId="38780158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Cout &lt;&lt; “===================\n”;</w:t>
      </w:r>
    </w:p>
    <w:p w14:paraId="5DBEBCAF" w14:textId="7777777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}</w:t>
      </w:r>
    </w:p>
    <w:p w14:paraId="79596135" w14:textId="7777777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</w:p>
    <w:p w14:paraId="74F33413" w14:textId="7777777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// Function to save payslip to a file</w:t>
      </w:r>
    </w:p>
    <w:p w14:paraId="3121A67A" w14:textId="7F8DDDA0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Void savePayslipToFile(ofstream&amp; outFile) const {</w:t>
      </w:r>
    </w:p>
    <w:p w14:paraId="72FC6D9C" w14:textId="3A078113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If (outFile.is_open()) {</w:t>
      </w:r>
    </w:p>
    <w:p w14:paraId="5905EAF6" w14:textId="220E71B9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    outFile &lt;&lt; “===== PAYSLIP =====\n”;</w:t>
      </w:r>
    </w:p>
    <w:p w14:paraId="5313D1C8" w14:textId="5A52A3A8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    outFile &lt;&lt; “Employee Name: “ &lt;&lt; name &lt;&lt; ‘\n’;</w:t>
      </w:r>
    </w:p>
    <w:p w14:paraId="3A63CD82" w14:textId="154DE9B5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    outFile &lt;&lt; “Employee ID: “ &lt;&lt; id &lt;&lt; ‘\n’;</w:t>
      </w:r>
    </w:p>
    <w:p w14:paraId="21CFC4A0" w14:textId="390E1C2D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    outFile &lt;&lt; “Hourly Rate: Rs. “ &lt;&lt; hourlyRate &lt;&lt; ‘\n’;</w:t>
      </w:r>
    </w:p>
    <w:p w14:paraId="3AB70425" w14:textId="0C62252A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    outFile &lt;&lt; “Total Hours Worked: “ &lt;&lt; totalHours &lt;&lt; ‘\n’;</w:t>
      </w:r>
    </w:p>
    <w:p w14:paraId="1A26C700" w14:textId="1D897785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    outFile &lt;&lt; “Gross Salary: Rs. “ &lt;&lt; calculateGrossSalary() &lt;&lt; ‘\n’;</w:t>
      </w:r>
    </w:p>
    <w:p w14:paraId="5CAD1062" w14:textId="4198C0E8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    outFile &lt;&lt; “Tax Deduction (“ &lt;&lt; taxDeduction &lt;&lt; “%): Rs. “</w:t>
      </w:r>
    </w:p>
    <w:p w14:paraId="765A6115" w14:textId="3FB6E832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            &lt;&lt; calculateGrossSalary() * (taxDeduction / 100.0) &lt;&lt; ‘\n’;</w:t>
      </w:r>
    </w:p>
    <w:p w14:paraId="044B4889" w14:textId="7CD0CD5A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    outFile &lt;&lt; “Net Salary: Rs. “ &lt;&lt; calculateNetSalary() &lt;&lt; ‘\n’;</w:t>
      </w:r>
    </w:p>
    <w:p w14:paraId="572A6471" w14:textId="48174BD0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    outFile &lt;&lt; “===================\n\n”;</w:t>
      </w:r>
    </w:p>
    <w:p w14:paraId="105C377E" w14:textId="7777777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} else {</w:t>
      </w:r>
    </w:p>
    <w:p w14:paraId="3CC99A97" w14:textId="67733AA8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    Cerr &lt;&lt; “Error: Unable to open file for writing.\n”;</w:t>
      </w:r>
    </w:p>
    <w:p w14:paraId="1D3C6714" w14:textId="7777777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}</w:t>
      </w:r>
    </w:p>
    <w:p w14:paraId="314B2409" w14:textId="7777777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}</w:t>
      </w:r>
    </w:p>
    <w:p w14:paraId="2AB248D5" w14:textId="7777777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>};</w:t>
      </w:r>
    </w:p>
    <w:p w14:paraId="14A0EBDF" w14:textId="7777777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</w:p>
    <w:p w14:paraId="7C859157" w14:textId="325764B4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>Int main() {</w:t>
      </w:r>
    </w:p>
    <w:p w14:paraId="2B25B3D0" w14:textId="0A172B30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Const int MAX_EMPLOYEES = 10;  // Maximum number of employees</w:t>
      </w:r>
    </w:p>
    <w:p w14:paraId="606FFA1E" w14:textId="7777777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Employee employees[MAX_EMPLOYEES];</w:t>
      </w:r>
    </w:p>
    <w:p w14:paraId="42DB3CA5" w14:textId="7EC1B5BD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Int numEmployees;</w:t>
      </w:r>
    </w:p>
    <w:p w14:paraId="6FB2676C" w14:textId="7777777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</w:p>
    <w:p w14:paraId="2A368023" w14:textId="5CC6A149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Cout &lt;&lt; “=== Payroll System ===\n”;</w:t>
      </w:r>
    </w:p>
    <w:p w14:paraId="07DE99C2" w14:textId="6128A2D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lastRenderedPageBreak/>
        <w:t xml:space="preserve">    Cout &lt;&lt; “Enter the number of employees (max “ &lt;&lt; MAX_EMPLOYEES &lt;&lt; “): “;</w:t>
      </w:r>
    </w:p>
    <w:p w14:paraId="01BD4F31" w14:textId="541877BF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Cin &gt;&gt; numEmployees;</w:t>
      </w:r>
    </w:p>
    <w:p w14:paraId="5693C89E" w14:textId="0160A46B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Cin.ignore();  // Clear the input buffer</w:t>
      </w:r>
    </w:p>
    <w:p w14:paraId="7E84299E" w14:textId="7777777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</w:p>
    <w:p w14:paraId="2F3D8989" w14:textId="02B7B463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If (numEmployees &gt; MAX_EMPLOYEES || numEmployees &lt;= 0) {</w:t>
      </w:r>
    </w:p>
    <w:p w14:paraId="66D21F43" w14:textId="02D19366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Cerr &lt;&lt; “Invalid number of employees. Exiting program.\n”;</w:t>
      </w:r>
    </w:p>
    <w:p w14:paraId="26064D05" w14:textId="38F807E2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Return 1;</w:t>
      </w:r>
    </w:p>
    <w:p w14:paraId="5AC58012" w14:textId="7777777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}</w:t>
      </w:r>
    </w:p>
    <w:p w14:paraId="65CF28C6" w14:textId="7777777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</w:p>
    <w:p w14:paraId="575C25E5" w14:textId="7777777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// Input details for all employees</w:t>
      </w:r>
    </w:p>
    <w:p w14:paraId="0526A699" w14:textId="33F2716D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For (int I = 0; I &lt; numEmployees; ++i) {</w:t>
      </w:r>
    </w:p>
    <w:p w14:paraId="36D1FE58" w14:textId="0719B8F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Cout &lt;&lt; “\nEnter details for Employee “ &lt;&lt; (I + 1) &lt;&lt; “:\n”;</w:t>
      </w:r>
    </w:p>
    <w:p w14:paraId="311749BD" w14:textId="3665E9C5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Employees[i].inputDetails();</w:t>
      </w:r>
    </w:p>
    <w:p w14:paraId="6574B458" w14:textId="7777777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}</w:t>
      </w:r>
    </w:p>
    <w:p w14:paraId="49378842" w14:textId="7777777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</w:p>
    <w:p w14:paraId="72732237" w14:textId="7777777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// Generate and display payslips for all employees</w:t>
      </w:r>
    </w:p>
    <w:p w14:paraId="45F49ACE" w14:textId="2FA8CE30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Ofstream outFile(“Employee_Payslips.txt”, ios::app);  // Open file in append mode</w:t>
      </w:r>
    </w:p>
    <w:p w14:paraId="53E3B038" w14:textId="658AE30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For (int I = 0; I &lt; numEmployees; ++i) {</w:t>
      </w:r>
    </w:p>
    <w:p w14:paraId="60EC36F3" w14:textId="2DBEE04B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Cout &lt;&lt; “\nPayslip for Employee “ &lt;&lt; (I + 1) &lt;&lt; “:\n”;</w:t>
      </w:r>
    </w:p>
    <w:p w14:paraId="6104E39D" w14:textId="7781D1D3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Employees[i].generatePayslip();</w:t>
      </w:r>
    </w:p>
    <w:p w14:paraId="139CE7FD" w14:textId="3203457C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    Employees[i].savePayslipToFile(outFile);</w:t>
      </w:r>
    </w:p>
    <w:p w14:paraId="057C823F" w14:textId="7777777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}</w:t>
      </w:r>
    </w:p>
    <w:p w14:paraId="149D5A3F" w14:textId="7777777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outFile.close();</w:t>
      </w:r>
    </w:p>
    <w:p w14:paraId="739BCE91" w14:textId="005B2B0C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cout &lt;&lt; “\nAll payslips saved to ‘Employee_Payslips.txt’.\n”;</w:t>
      </w:r>
    </w:p>
    <w:p w14:paraId="3B508CE8" w14:textId="7777777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</w:p>
    <w:p w14:paraId="1C3A8044" w14:textId="7777777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 xml:space="preserve">    return 0;</w:t>
      </w:r>
    </w:p>
    <w:p w14:paraId="0B577E55" w14:textId="7777777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  <w:r w:rsidRPr="00815890">
        <w:rPr>
          <w:rFonts w:ascii="Consolas" w:hAnsi="Consolas"/>
          <w:b/>
          <w:bCs/>
          <w:i w:val="0"/>
          <w:iCs/>
          <w:sz w:val="18"/>
          <w:szCs w:val="18"/>
        </w:rPr>
        <w:t>}</w:t>
      </w:r>
    </w:p>
    <w:p w14:paraId="3EFE27AE" w14:textId="77777777" w:rsidR="00DB1F95" w:rsidRPr="00815890" w:rsidRDefault="00DB1F95" w:rsidP="00230955">
      <w:pPr>
        <w:pStyle w:val="ListParagraph"/>
        <w:ind w:left="1440"/>
        <w:rPr>
          <w:rFonts w:ascii="Consolas" w:hAnsi="Consolas"/>
          <w:b/>
          <w:bCs/>
          <w:i w:val="0"/>
          <w:iCs/>
          <w:sz w:val="18"/>
          <w:szCs w:val="18"/>
        </w:rPr>
      </w:pPr>
    </w:p>
    <w:p w14:paraId="065BF879" w14:textId="3B8618FB" w:rsidR="00BC20BD" w:rsidRPr="00305752" w:rsidRDefault="00305752" w:rsidP="00305752">
      <w:pPr>
        <w:pStyle w:val="ListParagraph"/>
        <w:numPr>
          <w:ilvl w:val="1"/>
          <w:numId w:val="6"/>
        </w:numPr>
        <w:rPr>
          <w:b/>
          <w:bCs/>
          <w:i w:val="0"/>
          <w:iCs/>
        </w:rPr>
      </w:pPr>
      <w:r w:rsidRPr="00305752">
        <w:rPr>
          <w:b/>
          <w:bCs/>
          <w:i w:val="0"/>
          <w:iCs/>
        </w:rPr>
        <w:t>Complete Code with Explanation</w:t>
      </w:r>
    </w:p>
    <w:p w14:paraId="009A539B" w14:textId="77777777" w:rsidR="00305752" w:rsidRPr="00305752" w:rsidRDefault="00305752" w:rsidP="00305752">
      <w:pPr>
        <w:pStyle w:val="ListParagraph"/>
        <w:ind w:left="1440"/>
        <w:rPr>
          <w:i w:val="0"/>
          <w:iCs/>
        </w:rPr>
      </w:pPr>
    </w:p>
    <w:p w14:paraId="4B448847" w14:textId="65F48A06" w:rsidR="00AA6836" w:rsidRDefault="00AA6836" w:rsidP="00AA6836">
      <w:pPr>
        <w:pStyle w:val="ListParagraph"/>
        <w:numPr>
          <w:ilvl w:val="0"/>
          <w:numId w:val="16"/>
        </w:numPr>
        <w:rPr>
          <w:rFonts w:asciiTheme="majorHAnsi" w:hAnsiTheme="majorHAnsi" w:cs="ADLaM Display"/>
          <w:b/>
          <w:bCs/>
          <w:i w:val="0"/>
          <w:color w:val="000000" w:themeColor="text1"/>
          <w:sz w:val="32"/>
          <w:szCs w:val="32"/>
        </w:rPr>
      </w:pPr>
      <w:r w:rsidRPr="00AA6836">
        <w:rPr>
          <w:rFonts w:asciiTheme="majorHAnsi" w:hAnsiTheme="majorHAnsi" w:cs="ADLaM Display"/>
          <w:b/>
          <w:bCs/>
          <w:i w:val="0"/>
          <w:color w:val="000000" w:themeColor="text1"/>
          <w:sz w:val="32"/>
          <w:szCs w:val="32"/>
        </w:rPr>
        <w:t xml:space="preserve">Input Details </w:t>
      </w:r>
    </w:p>
    <w:p w14:paraId="0BD26D6A" w14:textId="4F15B24F" w:rsidR="00AA6836" w:rsidRPr="00AA6836" w:rsidRDefault="00AA6836" w:rsidP="00AA6836">
      <w:pPr>
        <w:pStyle w:val="ListParagraph"/>
        <w:ind w:left="2160"/>
        <w:rPr>
          <w:rFonts w:asciiTheme="majorHAnsi" w:hAnsiTheme="majorHAnsi" w:cs="ADLaM Display"/>
          <w:i w:val="0"/>
          <w:color w:val="000000" w:themeColor="text1"/>
          <w:sz w:val="32"/>
          <w:szCs w:val="32"/>
        </w:rPr>
      </w:pPr>
      <w:r>
        <w:rPr>
          <w:rFonts w:asciiTheme="majorHAnsi" w:hAnsiTheme="majorHAnsi" w:cs="ADLaM Display"/>
          <w:i w:val="0"/>
          <w:color w:val="000000" w:themeColor="text1"/>
          <w:sz w:val="32"/>
          <w:szCs w:val="32"/>
        </w:rPr>
        <w:t>InputDetails</w:t>
      </w:r>
      <w:r w:rsidR="009A16E9">
        <w:rPr>
          <w:rFonts w:asciiTheme="majorHAnsi" w:hAnsiTheme="majorHAnsi" w:cs="ADLaM Display"/>
          <w:i w:val="0"/>
          <w:color w:val="000000" w:themeColor="text1"/>
          <w:sz w:val="32"/>
          <w:szCs w:val="32"/>
        </w:rPr>
        <w:t>()</w:t>
      </w:r>
      <w:r>
        <w:rPr>
          <w:rFonts w:asciiTheme="majorHAnsi" w:hAnsiTheme="majorHAnsi" w:cs="ADLaM Display"/>
          <w:i w:val="0"/>
          <w:color w:val="000000" w:themeColor="text1"/>
          <w:sz w:val="32"/>
          <w:szCs w:val="32"/>
        </w:rPr>
        <w:t xml:space="preserve"> Fun</w:t>
      </w:r>
      <w:r w:rsidR="009A16E9">
        <w:rPr>
          <w:rFonts w:asciiTheme="majorHAnsi" w:hAnsiTheme="majorHAnsi" w:cs="ADLaM Display"/>
          <w:i w:val="0"/>
          <w:color w:val="000000" w:themeColor="text1"/>
          <w:sz w:val="32"/>
          <w:szCs w:val="32"/>
        </w:rPr>
        <w:t xml:space="preserve">ction is used to input </w:t>
      </w:r>
      <w:r w:rsidR="00E73C1C">
        <w:rPr>
          <w:rFonts w:asciiTheme="majorHAnsi" w:hAnsiTheme="majorHAnsi" w:cs="ADLaM Display"/>
          <w:i w:val="0"/>
          <w:color w:val="000000" w:themeColor="text1"/>
          <w:sz w:val="32"/>
          <w:szCs w:val="32"/>
        </w:rPr>
        <w:t>Employee data such as Name, ID, hours worked, Rupees per hour , Tax deduction</w:t>
      </w:r>
      <w:r w:rsidR="002E1683">
        <w:rPr>
          <w:rFonts w:asciiTheme="majorHAnsi" w:hAnsiTheme="majorHAnsi" w:cs="ADLaM Display"/>
          <w:i w:val="0"/>
          <w:color w:val="000000" w:themeColor="text1"/>
          <w:sz w:val="32"/>
          <w:szCs w:val="32"/>
        </w:rPr>
        <w:t>.</w:t>
      </w:r>
    </w:p>
    <w:p w14:paraId="2EBFEF6B" w14:textId="5EFA52E5" w:rsidR="009A1C92" w:rsidRPr="0044521A" w:rsidRDefault="009A1C92" w:rsidP="0044521A">
      <w:pPr>
        <w:pStyle w:val="ListParagraph"/>
        <w:spacing w:after="0" w:line="240" w:lineRule="auto"/>
        <w:ind w:left="144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lastRenderedPageBreak/>
        <w:t xml:space="preserve">    </w:t>
      </w:r>
      <w:r w:rsidRPr="0044521A">
        <w:rPr>
          <w:rFonts w:ascii="Consolas" w:hAnsi="Consolas" w:cs="ADLaM Display"/>
          <w:i w:val="0"/>
          <w:color w:val="000000" w:themeColor="text1"/>
          <w:sz w:val="20"/>
          <w:szCs w:val="20"/>
        </w:rPr>
        <w:t>// Function to input employee details</w:t>
      </w:r>
    </w:p>
    <w:p w14:paraId="76FEBCCC" w14:textId="2D013ED6" w:rsidR="009A1C92" w:rsidRPr="0044521A" w:rsidRDefault="009A1C92" w:rsidP="0044521A">
      <w:pPr>
        <w:pStyle w:val="ListParagraph"/>
        <w:spacing w:after="0" w:line="240" w:lineRule="auto"/>
        <w:ind w:left="144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44521A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  </w:t>
      </w:r>
      <w:r w:rsidR="00E76546" w:rsidRPr="0044521A">
        <w:rPr>
          <w:rFonts w:ascii="Consolas" w:hAnsi="Consolas" w:cs="ADLaM Display"/>
          <w:i w:val="0"/>
          <w:color w:val="000000" w:themeColor="text1"/>
          <w:sz w:val="20"/>
          <w:szCs w:val="20"/>
        </w:rPr>
        <w:t>void inputdetails() {</w:t>
      </w:r>
    </w:p>
    <w:p w14:paraId="307B41DF" w14:textId="256CF174" w:rsidR="009A1C92" w:rsidRPr="0044521A" w:rsidRDefault="00E76546" w:rsidP="0044521A">
      <w:pPr>
        <w:pStyle w:val="ListParagraph"/>
        <w:spacing w:after="0" w:line="240" w:lineRule="auto"/>
        <w:ind w:left="144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44521A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      cout &lt;&lt; “enter employee name: “;</w:t>
      </w:r>
    </w:p>
    <w:p w14:paraId="64D7BC65" w14:textId="0E389B75" w:rsidR="009A1C92" w:rsidRPr="0044521A" w:rsidRDefault="00E76546" w:rsidP="0044521A">
      <w:pPr>
        <w:pStyle w:val="ListParagraph"/>
        <w:spacing w:after="0" w:line="240" w:lineRule="auto"/>
        <w:ind w:left="144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44521A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      getline(cin, name);</w:t>
      </w:r>
    </w:p>
    <w:p w14:paraId="56BC4EB8" w14:textId="0E0C971F" w:rsidR="009A1C92" w:rsidRPr="0044521A" w:rsidRDefault="00E76546" w:rsidP="0044521A">
      <w:pPr>
        <w:pStyle w:val="ListParagraph"/>
        <w:spacing w:after="0" w:line="240" w:lineRule="auto"/>
        <w:ind w:left="144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44521A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      cout &lt;&lt; “enter employee id: “;</w:t>
      </w:r>
    </w:p>
    <w:p w14:paraId="4B1F5BCE" w14:textId="036762DB" w:rsidR="009A1C92" w:rsidRPr="0044521A" w:rsidRDefault="00E76546" w:rsidP="0044521A">
      <w:pPr>
        <w:pStyle w:val="ListParagraph"/>
        <w:spacing w:after="0" w:line="240" w:lineRule="auto"/>
        <w:ind w:left="144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44521A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      cin &gt;&gt; id;</w:t>
      </w:r>
    </w:p>
    <w:p w14:paraId="7EFD9FD1" w14:textId="5BF4F5C2" w:rsidR="009A1C92" w:rsidRPr="0044521A" w:rsidRDefault="00E76546" w:rsidP="0044521A">
      <w:pPr>
        <w:pStyle w:val="ListParagraph"/>
        <w:spacing w:after="0" w:line="240" w:lineRule="auto"/>
        <w:ind w:left="144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44521A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      cout &lt;&lt; “enter rupees per hour: “;</w:t>
      </w:r>
    </w:p>
    <w:p w14:paraId="2277C930" w14:textId="6ADAD72D" w:rsidR="009A1C92" w:rsidRPr="00E76546" w:rsidRDefault="00E76546" w:rsidP="00E76546">
      <w:pPr>
        <w:pStyle w:val="ListParagraph"/>
        <w:spacing w:after="0" w:line="240" w:lineRule="auto"/>
        <w:ind w:left="144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44521A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      cin &gt;&gt; hourlyrate;</w:t>
      </w:r>
    </w:p>
    <w:p w14:paraId="60007625" w14:textId="777A0C4E" w:rsidR="009A1C92" w:rsidRPr="00E76546" w:rsidRDefault="00E76546" w:rsidP="00E76546">
      <w:pPr>
        <w:pStyle w:val="ListParagraph"/>
        <w:spacing w:after="0" w:line="240" w:lineRule="auto"/>
        <w:ind w:left="144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44521A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      cout &lt;&lt; “enter total hours worked: “;</w:t>
      </w:r>
    </w:p>
    <w:p w14:paraId="721B9AD4" w14:textId="6607F6F5" w:rsidR="009A1C92" w:rsidRPr="00E76546" w:rsidRDefault="00E76546" w:rsidP="00E76546">
      <w:pPr>
        <w:pStyle w:val="ListParagraph"/>
        <w:spacing w:after="0" w:line="240" w:lineRule="auto"/>
        <w:ind w:left="144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44521A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      cin &gt;&gt; totalhours;</w:t>
      </w:r>
    </w:p>
    <w:p w14:paraId="7AEF73CD" w14:textId="47541676" w:rsidR="009A1C92" w:rsidRPr="00E76546" w:rsidRDefault="00E76546" w:rsidP="00E76546">
      <w:pPr>
        <w:pStyle w:val="ListParagraph"/>
        <w:spacing w:after="0" w:line="240" w:lineRule="auto"/>
        <w:ind w:left="144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44521A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      cout &lt;&lt; “enter tax deduction (%): “;</w:t>
      </w:r>
    </w:p>
    <w:p w14:paraId="11974927" w14:textId="4F1D5743" w:rsidR="009A1C92" w:rsidRPr="00E76546" w:rsidRDefault="00E76546" w:rsidP="00E76546">
      <w:pPr>
        <w:pStyle w:val="ListParagraph"/>
        <w:spacing w:after="0" w:line="240" w:lineRule="auto"/>
        <w:ind w:left="144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44521A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      cin &gt;&gt; taxdeduction;</w:t>
      </w:r>
    </w:p>
    <w:p w14:paraId="73DE1D27" w14:textId="24A71FE1" w:rsidR="009A1C92" w:rsidRPr="0044521A" w:rsidRDefault="00E76546" w:rsidP="0044521A">
      <w:pPr>
        <w:pStyle w:val="ListParagraph"/>
        <w:spacing w:after="0" w:line="240" w:lineRule="auto"/>
        <w:ind w:left="144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44521A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      cin.ignore();  // clear the input buffer</w:t>
      </w:r>
    </w:p>
    <w:p w14:paraId="2B116604" w14:textId="77777777" w:rsidR="009A1C92" w:rsidRPr="0044521A" w:rsidRDefault="009A1C92" w:rsidP="0044521A">
      <w:pPr>
        <w:pStyle w:val="ListParagraph"/>
        <w:spacing w:after="0" w:line="240" w:lineRule="auto"/>
        <w:ind w:left="144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</w:p>
    <w:p w14:paraId="5583833D" w14:textId="2BE80362" w:rsidR="009A1C92" w:rsidRPr="0044521A" w:rsidRDefault="00E76546" w:rsidP="0044521A">
      <w:pPr>
        <w:pStyle w:val="ListParagraph"/>
        <w:spacing w:after="0" w:line="240" w:lineRule="auto"/>
        <w:ind w:left="144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44521A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  }</w:t>
      </w:r>
    </w:p>
    <w:p w14:paraId="314EA88F" w14:textId="77777777" w:rsidR="009A1C92" w:rsidRPr="0044521A" w:rsidRDefault="009A1C92" w:rsidP="0044521A">
      <w:pPr>
        <w:pStyle w:val="ListParagraph"/>
        <w:spacing w:after="0" w:line="240" w:lineRule="auto"/>
        <w:ind w:left="144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</w:p>
    <w:p w14:paraId="31A530EB" w14:textId="77777777" w:rsidR="009A1C92" w:rsidRPr="0044521A" w:rsidRDefault="009A1C92" w:rsidP="0044521A">
      <w:pPr>
        <w:pStyle w:val="ListParagraph"/>
        <w:spacing w:after="0" w:line="240" w:lineRule="auto"/>
        <w:ind w:left="144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</w:p>
    <w:p w14:paraId="29527F57" w14:textId="4BDF7278" w:rsidR="009A1C92" w:rsidRPr="00EA766A" w:rsidRDefault="003E2CD9" w:rsidP="003E2CD9">
      <w:pPr>
        <w:pStyle w:val="ListParagraph"/>
        <w:numPr>
          <w:ilvl w:val="0"/>
          <w:numId w:val="16"/>
        </w:numPr>
        <w:rPr>
          <w:rFonts w:asciiTheme="majorHAnsi" w:hAnsiTheme="majorHAnsi" w:cs="ADLaM Display"/>
          <w:b/>
          <w:bCs/>
          <w:i w:val="0"/>
          <w:color w:val="000000" w:themeColor="text1"/>
          <w:sz w:val="36"/>
          <w:szCs w:val="36"/>
        </w:rPr>
      </w:pPr>
      <w:r w:rsidRPr="00EA766A">
        <w:rPr>
          <w:rFonts w:asciiTheme="majorHAnsi" w:hAnsiTheme="majorHAnsi" w:cs="ADLaM Display"/>
          <w:b/>
          <w:bCs/>
          <w:i w:val="0"/>
          <w:color w:val="000000" w:themeColor="text1"/>
          <w:sz w:val="36"/>
          <w:szCs w:val="36"/>
        </w:rPr>
        <w:t xml:space="preserve">Calculate </w:t>
      </w:r>
      <w:r w:rsidR="00FE1D3C" w:rsidRPr="00EA766A">
        <w:rPr>
          <w:rFonts w:asciiTheme="majorHAnsi" w:hAnsiTheme="majorHAnsi" w:cs="ADLaM Display"/>
          <w:b/>
          <w:bCs/>
          <w:i w:val="0"/>
          <w:color w:val="000000" w:themeColor="text1"/>
          <w:sz w:val="36"/>
          <w:szCs w:val="36"/>
        </w:rPr>
        <w:t xml:space="preserve">Salary </w:t>
      </w:r>
    </w:p>
    <w:p w14:paraId="221EA4C3" w14:textId="4A8D946C" w:rsidR="00FE1D3C" w:rsidRDefault="00FE1D3C" w:rsidP="00FE1D3C">
      <w:pPr>
        <w:pStyle w:val="ListParagraph"/>
        <w:ind w:left="2160"/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>Calculate Salary</w:t>
      </w:r>
      <w:r w:rsidR="00EB332F"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 xml:space="preserve">() Function calculator salary according to given data and conditions such as how many </w:t>
      </w:r>
      <w:r w:rsidR="00762CC1"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 xml:space="preserve">% tax is </w:t>
      </w:r>
      <w:r w:rsidR="00A32585"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>deducted?. How</w:t>
      </w:r>
      <w:r w:rsidR="00762CC1"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 xml:space="preserve"> many rupees per hour etc.</w:t>
      </w:r>
    </w:p>
    <w:p w14:paraId="0DE2BD0A" w14:textId="77777777" w:rsidR="00D907CB" w:rsidRDefault="00D907CB" w:rsidP="00FE1D3C">
      <w:pPr>
        <w:pStyle w:val="ListParagraph"/>
        <w:ind w:left="2160"/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</w:pPr>
    </w:p>
    <w:p w14:paraId="2D516489" w14:textId="131C12CB" w:rsidR="00A32585" w:rsidRPr="00D907CB" w:rsidRDefault="00D907CB" w:rsidP="00D907CB">
      <w:pPr>
        <w:pStyle w:val="ListParagraph"/>
        <w:spacing w:after="0"/>
        <w:ind w:left="216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D907CB">
        <w:rPr>
          <w:rFonts w:ascii="Consolas" w:hAnsi="Consolas" w:cs="ADLaM Display"/>
          <w:i w:val="0"/>
          <w:color w:val="000000" w:themeColor="text1"/>
          <w:sz w:val="20"/>
          <w:szCs w:val="20"/>
        </w:rPr>
        <w:t>double calculatenetsalary() const {</w:t>
      </w:r>
    </w:p>
    <w:p w14:paraId="30778997" w14:textId="0B9BFFA1" w:rsidR="00A32585" w:rsidRPr="00D907CB" w:rsidRDefault="00D907CB" w:rsidP="00D907CB">
      <w:pPr>
        <w:pStyle w:val="ListParagraph"/>
        <w:spacing w:after="0"/>
        <w:ind w:left="216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D907CB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      double grosssalary = calculategrosssalary();</w:t>
      </w:r>
    </w:p>
    <w:p w14:paraId="3D12C4C6" w14:textId="785AD6A2" w:rsidR="00A32585" w:rsidRPr="00D907CB" w:rsidRDefault="00D907CB" w:rsidP="00D907CB">
      <w:pPr>
        <w:pStyle w:val="ListParagraph"/>
        <w:spacing w:after="0"/>
        <w:ind w:left="216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D907CB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double tax = grosssalary * (taxdeduction / 100.0);</w:t>
      </w:r>
    </w:p>
    <w:p w14:paraId="5077B285" w14:textId="4ECF1EE2" w:rsidR="00A32585" w:rsidRPr="006F5DE3" w:rsidRDefault="00D907CB" w:rsidP="006F5DE3">
      <w:pPr>
        <w:pStyle w:val="ListParagraph"/>
        <w:spacing w:after="0"/>
        <w:ind w:left="216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D907CB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      return grosssalary – tax;</w:t>
      </w:r>
    </w:p>
    <w:p w14:paraId="1B0869EA" w14:textId="09A15FDE" w:rsidR="00A32585" w:rsidRPr="00D907CB" w:rsidRDefault="00D907CB" w:rsidP="00D907CB">
      <w:pPr>
        <w:pStyle w:val="ListParagraph"/>
        <w:spacing w:after="0"/>
        <w:ind w:left="216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D907CB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  }</w:t>
      </w:r>
    </w:p>
    <w:p w14:paraId="2CD4086E" w14:textId="03A0B389" w:rsidR="00A32585" w:rsidRPr="00EA766A" w:rsidRDefault="006F5DE3" w:rsidP="006F5DE3">
      <w:pPr>
        <w:pStyle w:val="ListParagraph"/>
        <w:numPr>
          <w:ilvl w:val="0"/>
          <w:numId w:val="16"/>
        </w:numPr>
        <w:rPr>
          <w:rFonts w:asciiTheme="majorHAnsi" w:hAnsiTheme="majorHAnsi" w:cs="ADLaM Display"/>
          <w:b/>
          <w:bCs/>
          <w:i w:val="0"/>
          <w:color w:val="000000" w:themeColor="text1"/>
          <w:sz w:val="36"/>
          <w:szCs w:val="36"/>
        </w:rPr>
      </w:pPr>
      <w:r w:rsidRPr="00EA766A">
        <w:rPr>
          <w:rFonts w:asciiTheme="majorHAnsi" w:hAnsiTheme="majorHAnsi" w:cs="ADLaM Display"/>
          <w:b/>
          <w:bCs/>
          <w:i w:val="0"/>
          <w:color w:val="000000" w:themeColor="text1"/>
          <w:sz w:val="36"/>
          <w:szCs w:val="36"/>
        </w:rPr>
        <w:t>generatePayslip</w:t>
      </w:r>
    </w:p>
    <w:p w14:paraId="07219904" w14:textId="1057D930" w:rsidR="000D35A7" w:rsidRDefault="006F5DE3" w:rsidP="000D35A7">
      <w:pPr>
        <w:pStyle w:val="ListParagraph"/>
        <w:ind w:left="2880"/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>generatePayslip</w:t>
      </w:r>
      <w:r w:rsidR="004C77BD"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 xml:space="preserve">() is used to </w:t>
      </w:r>
      <w:r w:rsidR="00091941"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>generate and display payslip</w:t>
      </w:r>
      <w:r w:rsidR="000D35A7"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 xml:space="preserve">. It </w:t>
      </w:r>
      <w:r w:rsidR="000D35A7"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lastRenderedPageBreak/>
        <w:t>read all employee data and display on console.</w:t>
      </w:r>
    </w:p>
    <w:p w14:paraId="0BCA1489" w14:textId="77777777" w:rsidR="004A648E" w:rsidRPr="000D35A7" w:rsidRDefault="004A648E" w:rsidP="000D35A7">
      <w:pPr>
        <w:pStyle w:val="ListParagraph"/>
        <w:ind w:left="2880"/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</w:pPr>
    </w:p>
    <w:p w14:paraId="2BD4F27B" w14:textId="43EC1586" w:rsidR="005344FD" w:rsidRPr="00742C91" w:rsidRDefault="005344FD" w:rsidP="004A648E">
      <w:pPr>
        <w:pStyle w:val="ListParagraph"/>
        <w:ind w:left="216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742C91">
        <w:rPr>
          <w:rFonts w:ascii="Consolas" w:hAnsi="Consolas" w:cs="ADLaM Display"/>
          <w:i w:val="0"/>
          <w:color w:val="000000" w:themeColor="text1"/>
          <w:sz w:val="20"/>
          <w:szCs w:val="20"/>
        </w:rPr>
        <w:t>Void generatePayslip() const {</w:t>
      </w:r>
    </w:p>
    <w:p w14:paraId="23671FB8" w14:textId="44A52D49" w:rsidR="005344FD" w:rsidRPr="00742C91" w:rsidRDefault="005344FD" w:rsidP="004A648E">
      <w:pPr>
        <w:pStyle w:val="ListParagraph"/>
        <w:ind w:left="216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742C91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      Cout &lt;&lt; “\n===== PAYSLIP =====\n”;</w:t>
      </w:r>
    </w:p>
    <w:p w14:paraId="463890D0" w14:textId="7DE15E52" w:rsidR="005344FD" w:rsidRPr="00742C91" w:rsidRDefault="005344FD" w:rsidP="004A648E">
      <w:pPr>
        <w:pStyle w:val="ListParagraph"/>
        <w:ind w:left="216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742C91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      Cout &lt;&lt; “Employee Name: “ &lt;&lt; name &lt;&lt; ‘\n’;</w:t>
      </w:r>
    </w:p>
    <w:p w14:paraId="03185388" w14:textId="46F9E365" w:rsidR="005344FD" w:rsidRPr="00742C91" w:rsidRDefault="005344FD" w:rsidP="004A648E">
      <w:pPr>
        <w:pStyle w:val="ListParagraph"/>
        <w:ind w:left="216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742C91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      Cout &lt;&lt; “Employee ID: “ &lt;&lt; id &lt;&lt; ‘\n’;</w:t>
      </w:r>
    </w:p>
    <w:p w14:paraId="57494552" w14:textId="4B2BD9B7" w:rsidR="005344FD" w:rsidRPr="00742C91" w:rsidRDefault="005344FD" w:rsidP="004A648E">
      <w:pPr>
        <w:pStyle w:val="ListParagraph"/>
        <w:ind w:left="216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742C91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      Cout &lt;&lt; “Hourly Rate: Rs. “ &lt;&lt; hourlyRate &lt;&lt; ‘\n’;</w:t>
      </w:r>
    </w:p>
    <w:p w14:paraId="30F54E7B" w14:textId="2DD9B512" w:rsidR="005344FD" w:rsidRPr="00742C91" w:rsidRDefault="005344FD" w:rsidP="004A648E">
      <w:pPr>
        <w:pStyle w:val="ListParagraph"/>
        <w:ind w:left="216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742C91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      Cout &lt;&lt; “Total Hours Worked: “ &lt;&lt; totalHours &lt;&lt; ‘\n’;</w:t>
      </w:r>
    </w:p>
    <w:p w14:paraId="4DD0A08C" w14:textId="79A7EF9D" w:rsidR="005344FD" w:rsidRPr="00742C91" w:rsidRDefault="005344FD" w:rsidP="004A648E">
      <w:pPr>
        <w:pStyle w:val="ListParagraph"/>
        <w:ind w:left="216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742C91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      Cout &lt;&lt; “Gross Salary: Rs. “ &lt;&lt; calculateGrossSalary() &lt;&lt; ‘\n’;</w:t>
      </w:r>
    </w:p>
    <w:p w14:paraId="57ABE8DC" w14:textId="1A79CE21" w:rsidR="005344FD" w:rsidRPr="00742C91" w:rsidRDefault="005344FD" w:rsidP="004A648E">
      <w:pPr>
        <w:pStyle w:val="ListParagraph"/>
        <w:ind w:left="216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742C91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      Cout &lt;&lt; “Tax Deduction (“ &lt;&lt; taxDeduction &lt;&lt; “%): Rs. “</w:t>
      </w:r>
    </w:p>
    <w:p w14:paraId="79111D21" w14:textId="5940D1A9" w:rsidR="005344FD" w:rsidRPr="00742C91" w:rsidRDefault="005344FD" w:rsidP="004A648E">
      <w:pPr>
        <w:pStyle w:val="ListParagraph"/>
        <w:ind w:left="216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742C91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           &lt;&lt; calculateGrossSalary() * (taxDeduction / 100.0) &lt;&lt; ‘\n’;</w:t>
      </w:r>
    </w:p>
    <w:p w14:paraId="209779B2" w14:textId="389C1149" w:rsidR="005344FD" w:rsidRPr="00742C91" w:rsidRDefault="005344FD" w:rsidP="004A648E">
      <w:pPr>
        <w:pStyle w:val="ListParagraph"/>
        <w:ind w:left="216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742C91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      Cout &lt;&lt; “Net Salary: Rs. “ &lt;&lt; calculateNetSalary() &lt;&lt; ‘\n’;</w:t>
      </w:r>
    </w:p>
    <w:p w14:paraId="42A06DD6" w14:textId="6C840848" w:rsidR="004A648E" w:rsidRPr="004A648E" w:rsidRDefault="005344FD" w:rsidP="004A648E">
      <w:pPr>
        <w:pStyle w:val="ListParagraph"/>
        <w:ind w:left="216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742C91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      Cout &lt;&lt; “===================\n”;</w:t>
      </w:r>
    </w:p>
    <w:p w14:paraId="03C90D68" w14:textId="77777777" w:rsidR="005344FD" w:rsidRDefault="005344FD" w:rsidP="004A648E">
      <w:pPr>
        <w:pStyle w:val="ListParagraph"/>
        <w:ind w:left="216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742C91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  }</w:t>
      </w:r>
    </w:p>
    <w:p w14:paraId="1D92C486" w14:textId="6AEA007A" w:rsidR="004A648E" w:rsidRPr="00EA766A" w:rsidRDefault="00F7245B" w:rsidP="00F7245B">
      <w:pPr>
        <w:pStyle w:val="ListParagraph"/>
        <w:numPr>
          <w:ilvl w:val="0"/>
          <w:numId w:val="16"/>
        </w:numPr>
        <w:rPr>
          <w:rFonts w:asciiTheme="majorHAnsi" w:hAnsiTheme="majorHAnsi" w:cs="ADLaM Display"/>
          <w:b/>
          <w:bCs/>
          <w:color w:val="000000" w:themeColor="text1"/>
          <w:sz w:val="32"/>
          <w:szCs w:val="32"/>
        </w:rPr>
      </w:pPr>
      <w:r w:rsidRPr="00EA766A">
        <w:rPr>
          <w:rFonts w:asciiTheme="majorHAnsi" w:hAnsiTheme="majorHAnsi" w:cs="ADLaM Display"/>
          <w:b/>
          <w:bCs/>
          <w:i w:val="0"/>
          <w:iCs/>
          <w:color w:val="000000" w:themeColor="text1"/>
          <w:sz w:val="32"/>
          <w:szCs w:val="32"/>
        </w:rPr>
        <w:t>Save Pay slip to file</w:t>
      </w:r>
    </w:p>
    <w:p w14:paraId="08A8CDFA" w14:textId="051E9C72" w:rsidR="002C5841" w:rsidRPr="002C5841" w:rsidRDefault="002C5841" w:rsidP="002C5841">
      <w:pPr>
        <w:pStyle w:val="ListParagraph"/>
        <w:ind w:left="2160"/>
        <w:rPr>
          <w:rFonts w:asciiTheme="majorHAnsi" w:hAnsiTheme="majorHAnsi" w:cs="ADLaM Display"/>
          <w:color w:val="000000" w:themeColor="text1"/>
          <w:sz w:val="32"/>
          <w:szCs w:val="32"/>
        </w:rPr>
      </w:pPr>
      <w:r>
        <w:rPr>
          <w:rFonts w:asciiTheme="majorHAnsi" w:hAnsiTheme="majorHAnsi" w:cs="ADLaM Display"/>
          <w:i w:val="0"/>
          <w:iCs/>
          <w:color w:val="000000" w:themeColor="text1"/>
          <w:sz w:val="32"/>
          <w:szCs w:val="32"/>
        </w:rPr>
        <w:t xml:space="preserve">Save </w:t>
      </w:r>
      <w:r w:rsidR="00963185">
        <w:rPr>
          <w:rFonts w:asciiTheme="majorHAnsi" w:hAnsiTheme="majorHAnsi" w:cs="ADLaM Display"/>
          <w:i w:val="0"/>
          <w:iCs/>
          <w:color w:val="000000" w:themeColor="text1"/>
          <w:sz w:val="32"/>
          <w:szCs w:val="32"/>
        </w:rPr>
        <w:t xml:space="preserve">pay slip to file () function can able to </w:t>
      </w:r>
      <w:r w:rsidR="00D50B17">
        <w:rPr>
          <w:rFonts w:asciiTheme="majorHAnsi" w:hAnsiTheme="majorHAnsi" w:cs="ADLaM Display"/>
          <w:i w:val="0"/>
          <w:iCs/>
          <w:color w:val="000000" w:themeColor="text1"/>
          <w:sz w:val="32"/>
          <w:szCs w:val="32"/>
        </w:rPr>
        <w:t>save all employee data such as pay slip in a specific file.</w:t>
      </w:r>
    </w:p>
    <w:p w14:paraId="563CE82B" w14:textId="77777777" w:rsidR="005344FD" w:rsidRDefault="005344FD" w:rsidP="00FE1D3C">
      <w:pPr>
        <w:pStyle w:val="ListParagraph"/>
        <w:ind w:left="2160"/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</w:pPr>
    </w:p>
    <w:p w14:paraId="0C3E0794" w14:textId="07544847" w:rsidR="00495A22" w:rsidRPr="00EA766A" w:rsidRDefault="00495A22" w:rsidP="008F64BA">
      <w:pPr>
        <w:pStyle w:val="ListParagraph"/>
        <w:ind w:left="144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EA766A">
        <w:rPr>
          <w:rFonts w:ascii="Consolas" w:hAnsi="Consolas" w:cs="ADLaM Display"/>
          <w:i w:val="0"/>
          <w:color w:val="000000" w:themeColor="text1"/>
          <w:sz w:val="20"/>
          <w:szCs w:val="20"/>
        </w:rPr>
        <w:t>Void savePayslipToFile(ofstream&amp; outFile) const {</w:t>
      </w:r>
    </w:p>
    <w:p w14:paraId="42B58019" w14:textId="19F60114" w:rsidR="00495A22" w:rsidRPr="00EA766A" w:rsidRDefault="00495A22" w:rsidP="008F64BA">
      <w:pPr>
        <w:pStyle w:val="ListParagraph"/>
        <w:ind w:left="144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EA766A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      If (outFile.is_open()) {</w:t>
      </w:r>
    </w:p>
    <w:p w14:paraId="480015EC" w14:textId="5BC65452" w:rsidR="00495A22" w:rsidRPr="00EA766A" w:rsidRDefault="00495A22" w:rsidP="008F64BA">
      <w:pPr>
        <w:pStyle w:val="ListParagraph"/>
        <w:ind w:left="144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EA766A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          outFile &lt;&lt; “===== PAYSLIP =====\n”;</w:t>
      </w:r>
    </w:p>
    <w:p w14:paraId="4655EC94" w14:textId="796A9B6D" w:rsidR="00495A22" w:rsidRPr="00EA766A" w:rsidRDefault="00495A22" w:rsidP="008F64BA">
      <w:pPr>
        <w:pStyle w:val="ListParagraph"/>
        <w:ind w:left="144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EA766A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          outFile &lt;&lt; “Employee Name: “ &lt;&lt; name &lt;&lt; ‘\n’;</w:t>
      </w:r>
    </w:p>
    <w:p w14:paraId="6961CE8B" w14:textId="2B9BB60A" w:rsidR="00495A22" w:rsidRPr="00EA766A" w:rsidRDefault="00495A22" w:rsidP="008F64BA">
      <w:pPr>
        <w:pStyle w:val="ListParagraph"/>
        <w:ind w:left="144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EA766A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          outFile &lt;&lt; “Employee ID: “ &lt;&lt; id &lt;&lt; ‘\n’;</w:t>
      </w:r>
    </w:p>
    <w:p w14:paraId="683D9019" w14:textId="2EC61B2B" w:rsidR="00495A22" w:rsidRPr="00EA766A" w:rsidRDefault="00495A22" w:rsidP="008F64BA">
      <w:pPr>
        <w:pStyle w:val="ListParagraph"/>
        <w:ind w:left="144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EA766A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          outFile &lt;&lt; “Hourly Rate: Rs. “ &lt;&lt; hourlyRate &lt;&lt; ‘\n’;</w:t>
      </w:r>
    </w:p>
    <w:p w14:paraId="1CCDF49D" w14:textId="36E8AD47" w:rsidR="00495A22" w:rsidRPr="00EA766A" w:rsidRDefault="00495A22" w:rsidP="008F64BA">
      <w:pPr>
        <w:pStyle w:val="ListParagraph"/>
        <w:ind w:left="144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EA766A">
        <w:rPr>
          <w:rFonts w:ascii="Consolas" w:hAnsi="Consolas" w:cs="ADLaM Display"/>
          <w:i w:val="0"/>
          <w:color w:val="000000" w:themeColor="text1"/>
          <w:sz w:val="20"/>
          <w:szCs w:val="20"/>
        </w:rPr>
        <w:lastRenderedPageBreak/>
        <w:t xml:space="preserve">            outFile &lt;&lt; “Total Hours Worked: “ &lt;&lt; totalHours &lt;&lt; ‘\n’;</w:t>
      </w:r>
    </w:p>
    <w:p w14:paraId="242DE33C" w14:textId="190DEFEB" w:rsidR="00495A22" w:rsidRPr="00EA766A" w:rsidRDefault="00495A22" w:rsidP="008F64BA">
      <w:pPr>
        <w:pStyle w:val="ListParagraph"/>
        <w:ind w:left="144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EA766A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          outFile &lt;&lt; “Gross Salary: Rs. “ &lt;&lt; calculateGrossSalary() &lt;&lt; ‘\n’;</w:t>
      </w:r>
    </w:p>
    <w:p w14:paraId="0F73311E" w14:textId="0C04B424" w:rsidR="00495A22" w:rsidRPr="00EA766A" w:rsidRDefault="00495A22" w:rsidP="008F64BA">
      <w:pPr>
        <w:pStyle w:val="ListParagraph"/>
        <w:ind w:left="144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EA766A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          outFile &lt;&lt; “Tax Deduction (“ &lt;&lt; taxDeduction &lt;&lt; “%): Rs. “</w:t>
      </w:r>
    </w:p>
    <w:p w14:paraId="513007D7" w14:textId="55D63D44" w:rsidR="00495A22" w:rsidRPr="00EA766A" w:rsidRDefault="00495A22" w:rsidP="008F64BA">
      <w:pPr>
        <w:pStyle w:val="ListParagraph"/>
        <w:ind w:left="144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EA766A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                  &lt;&lt; calculateGrossSalary() * (taxDeduction / 100.0) &lt;&lt; ‘\n’;</w:t>
      </w:r>
    </w:p>
    <w:p w14:paraId="3AA9A8EF" w14:textId="5853CD01" w:rsidR="00495A22" w:rsidRPr="00EA766A" w:rsidRDefault="00495A22" w:rsidP="008F64BA">
      <w:pPr>
        <w:pStyle w:val="ListParagraph"/>
        <w:ind w:left="144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EA766A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          outFile &lt;&lt; “Net Salary: Rs. “ &lt;&lt; calculateNetSalary() &lt;&lt; ‘\n’;</w:t>
      </w:r>
    </w:p>
    <w:p w14:paraId="19C2ACE5" w14:textId="20490A9D" w:rsidR="00495A22" w:rsidRPr="00EA766A" w:rsidRDefault="00495A22" w:rsidP="008F64BA">
      <w:pPr>
        <w:pStyle w:val="ListParagraph"/>
        <w:ind w:left="144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EA766A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          outFile &lt;&lt; “===================\n\n”;</w:t>
      </w:r>
    </w:p>
    <w:p w14:paraId="5C6F9F63" w14:textId="77777777" w:rsidR="00495A22" w:rsidRPr="00EA766A" w:rsidRDefault="00495A22" w:rsidP="008F64BA">
      <w:pPr>
        <w:pStyle w:val="ListParagraph"/>
        <w:ind w:left="144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EA766A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      } else {</w:t>
      </w:r>
    </w:p>
    <w:p w14:paraId="41427CC5" w14:textId="793F47E2" w:rsidR="00495A22" w:rsidRPr="00EA766A" w:rsidRDefault="00495A22" w:rsidP="008F64BA">
      <w:pPr>
        <w:pStyle w:val="ListParagraph"/>
        <w:ind w:left="144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EA766A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          Cerr &lt;&lt; “Error: Unable to open file for writing.\n”;</w:t>
      </w:r>
    </w:p>
    <w:p w14:paraId="2EB9694F" w14:textId="77777777" w:rsidR="00495A22" w:rsidRPr="00EA766A" w:rsidRDefault="00495A22" w:rsidP="008F64BA">
      <w:pPr>
        <w:pStyle w:val="ListParagraph"/>
        <w:ind w:left="144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EA766A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      }</w:t>
      </w:r>
    </w:p>
    <w:p w14:paraId="1A09CA14" w14:textId="77777777" w:rsidR="00495A22" w:rsidRPr="00EA766A" w:rsidRDefault="00495A22" w:rsidP="008F64BA">
      <w:pPr>
        <w:pStyle w:val="ListParagraph"/>
        <w:ind w:left="144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EA766A">
        <w:rPr>
          <w:rFonts w:ascii="Consolas" w:hAnsi="Consolas" w:cs="ADLaM Display"/>
          <w:i w:val="0"/>
          <w:color w:val="000000" w:themeColor="text1"/>
          <w:sz w:val="20"/>
          <w:szCs w:val="20"/>
        </w:rPr>
        <w:t xml:space="preserve">    }</w:t>
      </w:r>
    </w:p>
    <w:p w14:paraId="049A1498" w14:textId="77777777" w:rsidR="00495A22" w:rsidRDefault="00495A22" w:rsidP="008F64BA">
      <w:pPr>
        <w:pStyle w:val="ListParagraph"/>
        <w:ind w:left="144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  <w:r w:rsidRPr="00EA766A">
        <w:rPr>
          <w:rFonts w:ascii="Consolas" w:hAnsi="Consolas" w:cs="ADLaM Display"/>
          <w:i w:val="0"/>
          <w:color w:val="000000" w:themeColor="text1"/>
          <w:sz w:val="20"/>
          <w:szCs w:val="20"/>
        </w:rPr>
        <w:t>};</w:t>
      </w:r>
    </w:p>
    <w:p w14:paraId="07968241" w14:textId="575D0BF3" w:rsidR="00D76CE8" w:rsidRDefault="00D76CE8" w:rsidP="00D76CE8">
      <w:pPr>
        <w:pStyle w:val="ListParagraph"/>
        <w:ind w:left="252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</w:p>
    <w:p w14:paraId="2ED57A3F" w14:textId="77777777" w:rsidR="00A840CD" w:rsidRDefault="00A840CD" w:rsidP="00D76CE8">
      <w:pPr>
        <w:pStyle w:val="ListParagraph"/>
        <w:ind w:left="252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</w:p>
    <w:p w14:paraId="23DEABEE" w14:textId="77777777" w:rsidR="00A840CD" w:rsidRDefault="00A840CD" w:rsidP="00D76CE8">
      <w:pPr>
        <w:pStyle w:val="ListParagraph"/>
        <w:ind w:left="252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</w:p>
    <w:p w14:paraId="510D8209" w14:textId="77777777" w:rsidR="00A840CD" w:rsidRDefault="00A840CD" w:rsidP="00D76CE8">
      <w:pPr>
        <w:pStyle w:val="ListParagraph"/>
        <w:ind w:left="252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</w:p>
    <w:p w14:paraId="24104BFA" w14:textId="77777777" w:rsidR="00A840CD" w:rsidRDefault="00A840CD" w:rsidP="00D76CE8">
      <w:pPr>
        <w:pStyle w:val="ListParagraph"/>
        <w:ind w:left="252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</w:p>
    <w:p w14:paraId="3EEA956C" w14:textId="77777777" w:rsidR="00A840CD" w:rsidRDefault="00A840CD" w:rsidP="00D76CE8">
      <w:pPr>
        <w:pStyle w:val="ListParagraph"/>
        <w:ind w:left="252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</w:p>
    <w:p w14:paraId="0746F3E0" w14:textId="77777777" w:rsidR="00A840CD" w:rsidRDefault="00A840CD" w:rsidP="00D76CE8">
      <w:pPr>
        <w:pStyle w:val="ListParagraph"/>
        <w:ind w:left="252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</w:p>
    <w:p w14:paraId="40E4BCB3" w14:textId="77777777" w:rsidR="00A840CD" w:rsidRDefault="00A840CD" w:rsidP="00D76CE8">
      <w:pPr>
        <w:pStyle w:val="ListParagraph"/>
        <w:ind w:left="252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</w:p>
    <w:p w14:paraId="7315C7B9" w14:textId="77777777" w:rsidR="00A840CD" w:rsidRDefault="00A840CD" w:rsidP="00D76CE8">
      <w:pPr>
        <w:pStyle w:val="ListParagraph"/>
        <w:ind w:left="252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</w:p>
    <w:p w14:paraId="6A908246" w14:textId="77777777" w:rsidR="00A840CD" w:rsidRDefault="00A840CD" w:rsidP="00D76CE8">
      <w:pPr>
        <w:pStyle w:val="ListParagraph"/>
        <w:ind w:left="252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</w:p>
    <w:p w14:paraId="4863B6C2" w14:textId="77777777" w:rsidR="00A840CD" w:rsidRDefault="00A840CD" w:rsidP="00D76CE8">
      <w:pPr>
        <w:pStyle w:val="ListParagraph"/>
        <w:ind w:left="252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</w:p>
    <w:p w14:paraId="6E238CB1" w14:textId="77777777" w:rsidR="00A840CD" w:rsidRDefault="00A840CD" w:rsidP="00D76CE8">
      <w:pPr>
        <w:pStyle w:val="ListParagraph"/>
        <w:ind w:left="252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</w:p>
    <w:p w14:paraId="023A6553" w14:textId="77777777" w:rsidR="00A840CD" w:rsidRDefault="00A840CD" w:rsidP="00D76CE8">
      <w:pPr>
        <w:pStyle w:val="ListParagraph"/>
        <w:ind w:left="252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</w:p>
    <w:p w14:paraId="65AC589E" w14:textId="77777777" w:rsidR="00A840CD" w:rsidRDefault="00A840CD" w:rsidP="00D76CE8">
      <w:pPr>
        <w:pStyle w:val="ListParagraph"/>
        <w:ind w:left="252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</w:p>
    <w:p w14:paraId="204BAF31" w14:textId="77777777" w:rsidR="00A840CD" w:rsidRDefault="00A840CD" w:rsidP="00D76CE8">
      <w:pPr>
        <w:pStyle w:val="ListParagraph"/>
        <w:ind w:left="252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</w:p>
    <w:p w14:paraId="39EB4115" w14:textId="77777777" w:rsidR="00A840CD" w:rsidRDefault="00A840CD" w:rsidP="00D76CE8">
      <w:pPr>
        <w:pStyle w:val="ListParagraph"/>
        <w:ind w:left="252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</w:p>
    <w:p w14:paraId="77E8B459" w14:textId="77777777" w:rsidR="00A840CD" w:rsidRDefault="00A840CD" w:rsidP="00D76CE8">
      <w:pPr>
        <w:pStyle w:val="ListParagraph"/>
        <w:ind w:left="252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</w:p>
    <w:p w14:paraId="1A85F1BA" w14:textId="77777777" w:rsidR="00A840CD" w:rsidRDefault="00A840CD" w:rsidP="00D76CE8">
      <w:pPr>
        <w:pStyle w:val="ListParagraph"/>
        <w:ind w:left="252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</w:p>
    <w:p w14:paraId="05954870" w14:textId="77777777" w:rsidR="00A840CD" w:rsidRDefault="00A840CD" w:rsidP="00D76CE8">
      <w:pPr>
        <w:pStyle w:val="ListParagraph"/>
        <w:ind w:left="252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</w:p>
    <w:p w14:paraId="25D68DB3" w14:textId="77777777" w:rsidR="00A840CD" w:rsidRDefault="00A840CD" w:rsidP="00D76CE8">
      <w:pPr>
        <w:pStyle w:val="ListParagraph"/>
        <w:ind w:left="252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</w:p>
    <w:p w14:paraId="26AB157E" w14:textId="77777777" w:rsidR="00A840CD" w:rsidRPr="00EA766A" w:rsidRDefault="00A840CD" w:rsidP="00D76CE8">
      <w:pPr>
        <w:pStyle w:val="ListParagraph"/>
        <w:ind w:left="252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</w:p>
    <w:p w14:paraId="522FF276" w14:textId="77777777" w:rsidR="00495A22" w:rsidRPr="00EA766A" w:rsidRDefault="00495A22" w:rsidP="008F64BA">
      <w:pPr>
        <w:pStyle w:val="ListParagraph"/>
        <w:ind w:left="1440"/>
        <w:rPr>
          <w:rFonts w:ascii="Consolas" w:hAnsi="Consolas" w:cs="ADLaM Display"/>
          <w:i w:val="0"/>
          <w:color w:val="000000" w:themeColor="text1"/>
          <w:sz w:val="20"/>
          <w:szCs w:val="20"/>
        </w:rPr>
      </w:pPr>
    </w:p>
    <w:p w14:paraId="4B547401" w14:textId="21A333B2" w:rsidR="008F64BA" w:rsidRDefault="00D76CE8" w:rsidP="002763A7">
      <w:pPr>
        <w:pStyle w:val="ListParagraph"/>
        <w:numPr>
          <w:ilvl w:val="0"/>
          <w:numId w:val="6"/>
        </w:numPr>
        <w:rPr>
          <w:rFonts w:asciiTheme="majorHAnsi" w:hAnsiTheme="majorHAnsi" w:cs="ADLaM Display"/>
          <w:b/>
          <w:bCs/>
          <w:i w:val="0"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b/>
          <w:bCs/>
          <w:i w:val="0"/>
          <w:color w:val="000000" w:themeColor="text1"/>
          <w:sz w:val="36"/>
          <w:szCs w:val="36"/>
        </w:rPr>
        <w:lastRenderedPageBreak/>
        <w:t>Flow Charts</w:t>
      </w:r>
    </w:p>
    <w:p w14:paraId="68968281" w14:textId="11562E1B" w:rsidR="00887A40" w:rsidRDefault="007F462F" w:rsidP="00887A40">
      <w:pPr>
        <w:pStyle w:val="ListParagraph"/>
        <w:ind w:left="720"/>
        <w:rPr>
          <w:rFonts w:asciiTheme="majorHAnsi" w:hAnsiTheme="majorHAnsi" w:cs="ADLaM Display"/>
          <w:b/>
          <w:bCs/>
          <w:i w:val="0"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b/>
          <w:bCs/>
          <w:i w:val="0"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C9AB33" wp14:editId="7A1ECF16">
                <wp:simplePos x="0" y="0"/>
                <wp:positionH relativeFrom="column">
                  <wp:posOffset>2220595</wp:posOffset>
                </wp:positionH>
                <wp:positionV relativeFrom="paragraph">
                  <wp:posOffset>66040</wp:posOffset>
                </wp:positionV>
                <wp:extent cx="1828800" cy="739775"/>
                <wp:effectExtent l="0" t="0" r="19050" b="22225"/>
                <wp:wrapNone/>
                <wp:docPr id="948428577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73977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F63050" w14:textId="186ACA49" w:rsidR="007F462F" w:rsidRDefault="007F462F" w:rsidP="007F462F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C9AB33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" o:spid="_x0000_s1026" type="#_x0000_t116" style="position:absolute;left:0;text-align:left;margin-left:174.85pt;margin-top:5.2pt;width:2in;height:58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" fillcolor="white [3201]" strokecolor="black [3200]" strokeweight="1pt">
                <v:textbox>
                  <w:txbxContent>
                    <w:p w14:paraId="5FF63050" w14:textId="186ACA49" w:rsidR="007F462F" w:rsidRDefault="007F462F" w:rsidP="007F462F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F877B7">
        <w:rPr>
          <w:rFonts w:asciiTheme="majorHAnsi" w:hAnsiTheme="majorHAnsi" w:cs="ADLaM Display"/>
          <w:b/>
          <w:bCs/>
          <w:i w:val="0"/>
          <w:color w:val="000000" w:themeColor="text1"/>
          <w:sz w:val="36"/>
          <w:szCs w:val="36"/>
        </w:rPr>
        <w:t>Main logic</w:t>
      </w:r>
    </w:p>
    <w:p w14:paraId="10922596" w14:textId="1C640D7C" w:rsidR="00F877B7" w:rsidRDefault="00B23894" w:rsidP="00F877B7">
      <w:pPr>
        <w:rPr>
          <w:rFonts w:asciiTheme="majorHAnsi" w:hAnsiTheme="majorHAnsi" w:cs="ADLaM Display"/>
          <w:b/>
          <w:bCs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b/>
          <w:bCs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D27D41" wp14:editId="04CDA328">
                <wp:simplePos x="0" y="0"/>
                <wp:positionH relativeFrom="column">
                  <wp:posOffset>3115945</wp:posOffset>
                </wp:positionH>
                <wp:positionV relativeFrom="paragraph">
                  <wp:posOffset>316865</wp:posOffset>
                </wp:positionV>
                <wp:extent cx="45085" cy="669290"/>
                <wp:effectExtent l="57150" t="0" r="50165" b="54610"/>
                <wp:wrapNone/>
                <wp:docPr id="150445559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6692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429F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245.35pt;margin-top:24.95pt;width:3.55pt;height:52.7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" strokecolor="black [3200]" strokeweight="1pt">
                <v:stroke endarrow="block" joinstyle="miter"/>
              </v:shape>
            </w:pict>
          </mc:Fallback>
        </mc:AlternateContent>
      </w:r>
    </w:p>
    <w:p w14:paraId="34D37341" w14:textId="77777777" w:rsidR="00F877B7" w:rsidRDefault="00F877B7" w:rsidP="00F877B7">
      <w:pPr>
        <w:rPr>
          <w:rFonts w:asciiTheme="majorHAnsi" w:hAnsiTheme="majorHAnsi" w:cs="ADLaM Display"/>
          <w:b/>
          <w:bCs/>
          <w:color w:val="000000" w:themeColor="text1"/>
          <w:sz w:val="36"/>
          <w:szCs w:val="36"/>
        </w:rPr>
      </w:pPr>
    </w:p>
    <w:p w14:paraId="2DBAF00F" w14:textId="0198D599" w:rsidR="00F877B7" w:rsidRDefault="008222E1" w:rsidP="00F877B7">
      <w:pPr>
        <w:rPr>
          <w:rFonts w:asciiTheme="majorHAnsi" w:hAnsiTheme="majorHAnsi" w:cs="ADLaM Display"/>
          <w:b/>
          <w:bCs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b/>
          <w:bCs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FE6B31" wp14:editId="43E45714">
                <wp:simplePos x="0" y="0"/>
                <wp:positionH relativeFrom="column">
                  <wp:posOffset>1836420</wp:posOffset>
                </wp:positionH>
                <wp:positionV relativeFrom="paragraph">
                  <wp:posOffset>35560</wp:posOffset>
                </wp:positionV>
                <wp:extent cx="2734945" cy="887095"/>
                <wp:effectExtent l="19050" t="0" r="46355" b="27305"/>
                <wp:wrapNone/>
                <wp:docPr id="48184516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4945" cy="88709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8B5370" w14:textId="53300DE2" w:rsidR="00E14780" w:rsidRDefault="00E14780" w:rsidP="00E14780">
                            <w:pPr>
                              <w:jc w:val="center"/>
                            </w:pPr>
                            <w:r>
                              <w:t>Input Number of employee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FE6B31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2" o:spid="_x0000_s1027" type="#_x0000_t111" style="position:absolute;margin-left:144.6pt;margin-top:2.8pt;width:215.35pt;height:69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" fillcolor="white [3201]" strokecolor="black [3200]" strokeweight="1pt">
                <v:textbox>
                  <w:txbxContent>
                    <w:p w14:paraId="6A8B5370" w14:textId="53300DE2" w:rsidR="00E14780" w:rsidRDefault="00E14780" w:rsidP="00E14780">
                      <w:pPr>
                        <w:jc w:val="center"/>
                      </w:pPr>
                      <w:r>
                        <w:t>Input Number of employee</w:t>
                      </w:r>
                    </w:p>
                  </w:txbxContent>
                </v:textbox>
              </v:shape>
            </w:pict>
          </mc:Fallback>
        </mc:AlternateContent>
      </w:r>
    </w:p>
    <w:p w14:paraId="252CD0FE" w14:textId="3916AA21" w:rsidR="00F877B7" w:rsidRDefault="00C63AE7" w:rsidP="00F877B7">
      <w:pPr>
        <w:rPr>
          <w:rFonts w:asciiTheme="majorHAnsi" w:hAnsiTheme="majorHAnsi" w:cs="ADLaM Display"/>
          <w:b/>
          <w:bCs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b/>
          <w:bCs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7017AC" wp14:editId="754CFB23">
                <wp:simplePos x="0" y="0"/>
                <wp:positionH relativeFrom="column">
                  <wp:posOffset>3077210</wp:posOffset>
                </wp:positionH>
                <wp:positionV relativeFrom="paragraph">
                  <wp:posOffset>447675</wp:posOffset>
                </wp:positionV>
                <wp:extent cx="45085" cy="440055"/>
                <wp:effectExtent l="38100" t="0" r="50165" b="55245"/>
                <wp:wrapNone/>
                <wp:docPr id="174361506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4400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E9C62" id="Straight Arrow Connector 8" o:spid="_x0000_s1026" type="#_x0000_t32" style="position:absolute;margin-left:242.3pt;margin-top:35.25pt;width:3.55pt;height:34.6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" strokecolor="black [3200]" strokeweight="1pt">
                <v:stroke endarrow="block" joinstyle="miter"/>
              </v:shape>
            </w:pict>
          </mc:Fallback>
        </mc:AlternateContent>
      </w:r>
    </w:p>
    <w:p w14:paraId="7DB8A27C" w14:textId="7CBBDA9C" w:rsidR="00F877B7" w:rsidRDefault="00FA347F" w:rsidP="00F877B7">
      <w:pPr>
        <w:rPr>
          <w:rFonts w:asciiTheme="majorHAnsi" w:hAnsiTheme="majorHAnsi" w:cs="ADLaM Display"/>
          <w:b/>
          <w:bCs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b/>
          <w:bCs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B22729" wp14:editId="22A55218">
                <wp:simplePos x="0" y="0"/>
                <wp:positionH relativeFrom="column">
                  <wp:posOffset>1701800</wp:posOffset>
                </wp:positionH>
                <wp:positionV relativeFrom="paragraph">
                  <wp:posOffset>418465</wp:posOffset>
                </wp:positionV>
                <wp:extent cx="2522220" cy="1113790"/>
                <wp:effectExtent l="19050" t="0" r="30480" b="10160"/>
                <wp:wrapNone/>
                <wp:docPr id="802119433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2220" cy="111379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6309B9" w14:textId="082C64AB" w:rsidR="00FA347F" w:rsidRDefault="00FA347F" w:rsidP="00FA347F">
                            <w:pPr>
                              <w:jc w:val="center"/>
                            </w:pPr>
                            <w:r>
                              <w:t>Enter Details of an Employee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22729" id="Flowchart: Data 3" o:spid="_x0000_s1028" type="#_x0000_t111" style="position:absolute;margin-left:134pt;margin-top:32.95pt;width:198.6pt;height:87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" fillcolor="white [3201]" strokecolor="black [3200]" strokeweight="1pt">
                <v:textbox>
                  <w:txbxContent>
                    <w:p w14:paraId="5C6309B9" w14:textId="082C64AB" w:rsidR="00FA347F" w:rsidRDefault="00FA347F" w:rsidP="00FA347F">
                      <w:pPr>
                        <w:jc w:val="center"/>
                      </w:pPr>
                      <w:r>
                        <w:t>Enter Details of an Employee</w:t>
                      </w:r>
                    </w:p>
                  </w:txbxContent>
                </v:textbox>
              </v:shape>
            </w:pict>
          </mc:Fallback>
        </mc:AlternateContent>
      </w:r>
    </w:p>
    <w:p w14:paraId="08028A3A" w14:textId="25BC9194" w:rsidR="00F877B7" w:rsidRDefault="00F877B7" w:rsidP="00F877B7">
      <w:pPr>
        <w:rPr>
          <w:rFonts w:asciiTheme="majorHAnsi" w:hAnsiTheme="majorHAnsi" w:cs="ADLaM Display"/>
          <w:b/>
          <w:bCs/>
          <w:color w:val="000000" w:themeColor="text1"/>
          <w:sz w:val="36"/>
          <w:szCs w:val="36"/>
        </w:rPr>
      </w:pPr>
    </w:p>
    <w:p w14:paraId="3E8B5B70" w14:textId="0D62D60B" w:rsidR="00F877B7" w:rsidRDefault="00F877B7" w:rsidP="00F877B7">
      <w:pPr>
        <w:rPr>
          <w:rFonts w:asciiTheme="majorHAnsi" w:hAnsiTheme="majorHAnsi" w:cs="ADLaM Display"/>
          <w:b/>
          <w:bCs/>
          <w:color w:val="000000" w:themeColor="text1"/>
          <w:sz w:val="36"/>
          <w:szCs w:val="36"/>
        </w:rPr>
      </w:pPr>
    </w:p>
    <w:p w14:paraId="3C0C0AEA" w14:textId="23BA293B" w:rsidR="00F877B7" w:rsidRDefault="002F078D" w:rsidP="00F877B7">
      <w:pPr>
        <w:rPr>
          <w:rFonts w:asciiTheme="majorHAnsi" w:hAnsiTheme="majorHAnsi" w:cs="ADLaM Display"/>
          <w:b/>
          <w:bCs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b/>
          <w:bCs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7F67F0" wp14:editId="06203710">
                <wp:simplePos x="0" y="0"/>
                <wp:positionH relativeFrom="column">
                  <wp:posOffset>2719705</wp:posOffset>
                </wp:positionH>
                <wp:positionV relativeFrom="paragraph">
                  <wp:posOffset>66040</wp:posOffset>
                </wp:positionV>
                <wp:extent cx="45085" cy="438785"/>
                <wp:effectExtent l="38100" t="0" r="50165" b="56515"/>
                <wp:wrapNone/>
                <wp:docPr id="1182365356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4387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377D1" id="Straight Arrow Connector 11" o:spid="_x0000_s1026" type="#_x0000_t32" style="position:absolute;margin-left:214.15pt;margin-top:5.2pt;width:3.55pt;height:34.5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" strokecolor="black [3200]" strokeweight="1pt">
                <v:stroke endarrow="block" joinstyle="miter"/>
              </v:shape>
            </w:pict>
          </mc:Fallback>
        </mc:AlternateContent>
      </w:r>
    </w:p>
    <w:p w14:paraId="18BC9746" w14:textId="08931CC8" w:rsidR="00F877B7" w:rsidRDefault="00217860" w:rsidP="00F877B7">
      <w:pPr>
        <w:rPr>
          <w:rFonts w:asciiTheme="majorHAnsi" w:hAnsiTheme="majorHAnsi" w:cs="ADLaM Display"/>
          <w:b/>
          <w:bCs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b/>
          <w:bCs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6D3855" wp14:editId="0A0DE49D">
                <wp:simplePos x="0" y="0"/>
                <wp:positionH relativeFrom="column">
                  <wp:posOffset>1425575</wp:posOffset>
                </wp:positionH>
                <wp:positionV relativeFrom="paragraph">
                  <wp:posOffset>17780</wp:posOffset>
                </wp:positionV>
                <wp:extent cx="2798445" cy="756920"/>
                <wp:effectExtent l="0" t="0" r="20955" b="24130"/>
                <wp:wrapNone/>
                <wp:docPr id="31827916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8445" cy="756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3BC060" w14:textId="74267BD7" w:rsidR="00217860" w:rsidRDefault="00217860" w:rsidP="00217860">
                            <w:pPr>
                              <w:jc w:val="center"/>
                            </w:pPr>
                            <w:r>
                              <w:t>Calculate Salary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6D3855" id="Rectangle 4" o:spid="_x0000_s1029" style="position:absolute;margin-left:112.25pt;margin-top:1.4pt;width:220.35pt;height:59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" fillcolor="white [3201]" strokecolor="black [3200]" strokeweight="1pt">
                <v:textbox>
                  <w:txbxContent>
                    <w:p w14:paraId="2D3BC060" w14:textId="74267BD7" w:rsidR="00217860" w:rsidRDefault="00217860" w:rsidP="00217860">
                      <w:pPr>
                        <w:jc w:val="center"/>
                      </w:pPr>
                      <w:r>
                        <w:t>Calculate Salary</w:t>
                      </w:r>
                    </w:p>
                  </w:txbxContent>
                </v:textbox>
              </v:rect>
            </w:pict>
          </mc:Fallback>
        </mc:AlternateContent>
      </w:r>
    </w:p>
    <w:p w14:paraId="37C4ACDD" w14:textId="2E68D727" w:rsidR="00F877B7" w:rsidRDefault="002F078D" w:rsidP="00F877B7">
      <w:pPr>
        <w:rPr>
          <w:rFonts w:asciiTheme="majorHAnsi" w:hAnsiTheme="majorHAnsi" w:cs="ADLaM Display"/>
          <w:b/>
          <w:bCs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b/>
          <w:bCs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E1D048" wp14:editId="03DA6506">
                <wp:simplePos x="0" y="0"/>
                <wp:positionH relativeFrom="column">
                  <wp:posOffset>3061335</wp:posOffset>
                </wp:positionH>
                <wp:positionV relativeFrom="paragraph">
                  <wp:posOffset>287020</wp:posOffset>
                </wp:positionV>
                <wp:extent cx="62230" cy="229235"/>
                <wp:effectExtent l="57150" t="0" r="33020" b="56515"/>
                <wp:wrapNone/>
                <wp:docPr id="1839057603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230" cy="2292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92608" id="Straight Arrow Connector 10" o:spid="_x0000_s1026" type="#_x0000_t32" style="position:absolute;margin-left:241.05pt;margin-top:22.6pt;width:4.9pt;height:18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" strokecolor="black [3200]" strokeweight="1pt">
                <v:stroke endarrow="block" joinstyle="miter"/>
              </v:shape>
            </w:pict>
          </mc:Fallback>
        </mc:AlternateContent>
      </w:r>
    </w:p>
    <w:p w14:paraId="1C2FD5FE" w14:textId="545069D2" w:rsidR="00F877B7" w:rsidRDefault="0094755F" w:rsidP="00F877B7">
      <w:pPr>
        <w:rPr>
          <w:rFonts w:asciiTheme="majorHAnsi" w:hAnsiTheme="majorHAnsi" w:cs="ADLaM Display"/>
          <w:b/>
          <w:bCs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b/>
          <w:bCs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1B86A5" wp14:editId="77B6CADF">
                <wp:simplePos x="0" y="0"/>
                <wp:positionH relativeFrom="column">
                  <wp:posOffset>1747520</wp:posOffset>
                </wp:positionH>
                <wp:positionV relativeFrom="paragraph">
                  <wp:posOffset>20955</wp:posOffset>
                </wp:positionV>
                <wp:extent cx="2428240" cy="670560"/>
                <wp:effectExtent l="19050" t="0" r="29210" b="15240"/>
                <wp:wrapNone/>
                <wp:docPr id="1026430153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240" cy="67056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621EA1" w14:textId="59DECA71" w:rsidR="0094755F" w:rsidRDefault="0094755F" w:rsidP="0094755F">
                            <w:pPr>
                              <w:jc w:val="center"/>
                            </w:pPr>
                            <w:r>
                              <w:t>Display Pay</w:t>
                            </w:r>
                            <w:r w:rsidR="00D04889">
                              <w:t xml:space="preserve"> </w:t>
                            </w:r>
                            <w:r>
                              <w:t>slip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B86A5" id="Flowchart: Data 5" o:spid="_x0000_s1030" type="#_x0000_t111" style="position:absolute;margin-left:137.6pt;margin-top:1.65pt;width:191.2pt;height:5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" fillcolor="white [3201]" strokecolor="black [3200]" strokeweight="1pt">
                <v:textbox>
                  <w:txbxContent>
                    <w:p w14:paraId="6E621EA1" w14:textId="59DECA71" w:rsidR="0094755F" w:rsidRDefault="0094755F" w:rsidP="0094755F">
                      <w:pPr>
                        <w:jc w:val="center"/>
                      </w:pPr>
                      <w:r>
                        <w:t>Display Pay</w:t>
                      </w:r>
                      <w:r w:rsidR="00D04889">
                        <w:t xml:space="preserve"> </w:t>
                      </w:r>
                      <w:r>
                        <w:t>slip</w:t>
                      </w:r>
                    </w:p>
                  </w:txbxContent>
                </v:textbox>
              </v:shape>
            </w:pict>
          </mc:Fallback>
        </mc:AlternateContent>
      </w:r>
    </w:p>
    <w:p w14:paraId="635E5FC8" w14:textId="358974A7" w:rsidR="00F877B7" w:rsidRDefault="00EF7756" w:rsidP="00F877B7">
      <w:pPr>
        <w:rPr>
          <w:rFonts w:asciiTheme="majorHAnsi" w:hAnsiTheme="majorHAnsi" w:cs="ADLaM Display"/>
          <w:b/>
          <w:bCs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b/>
          <w:bCs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1AE7E2" wp14:editId="7F1998A9">
                <wp:simplePos x="0" y="0"/>
                <wp:positionH relativeFrom="column">
                  <wp:posOffset>2766060</wp:posOffset>
                </wp:positionH>
                <wp:positionV relativeFrom="paragraph">
                  <wp:posOffset>201295</wp:posOffset>
                </wp:positionV>
                <wp:extent cx="58420" cy="394335"/>
                <wp:effectExtent l="57150" t="0" r="36830" b="43815"/>
                <wp:wrapNone/>
                <wp:docPr id="1214782034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420" cy="394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2B801" id="Straight Arrow Connector 9" o:spid="_x0000_s1026" type="#_x0000_t32" style="position:absolute;margin-left:217.8pt;margin-top:15.85pt;width:4.6pt;height:31.0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" strokecolor="black [3200]" strokeweight="1pt">
                <v:stroke endarrow="block" joinstyle="miter"/>
              </v:shape>
            </w:pict>
          </mc:Fallback>
        </mc:AlternateContent>
      </w:r>
    </w:p>
    <w:p w14:paraId="556549DB" w14:textId="4A31C023" w:rsidR="00F877B7" w:rsidRDefault="00D04889" w:rsidP="00F877B7">
      <w:pPr>
        <w:rPr>
          <w:rFonts w:asciiTheme="majorHAnsi" w:hAnsiTheme="majorHAnsi" w:cs="ADLaM Display"/>
          <w:b/>
          <w:bCs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b/>
          <w:bCs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B7B7B7" wp14:editId="7EBB8398">
                <wp:simplePos x="0" y="0"/>
                <wp:positionH relativeFrom="column">
                  <wp:posOffset>1748155</wp:posOffset>
                </wp:positionH>
                <wp:positionV relativeFrom="paragraph">
                  <wp:posOffset>59690</wp:posOffset>
                </wp:positionV>
                <wp:extent cx="1828800" cy="538480"/>
                <wp:effectExtent l="0" t="0" r="19050" b="13970"/>
                <wp:wrapNone/>
                <wp:docPr id="697362704" name="Flowchart: Termina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53848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083A90" w14:textId="57D09DC3" w:rsidR="00B23894" w:rsidRDefault="00B23894" w:rsidP="00B23894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7B7B7" id="Flowchart: Terminator 6" o:spid="_x0000_s1031" type="#_x0000_t116" style="position:absolute;margin-left:137.65pt;margin-top:4.7pt;width:2in;height:42.4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" fillcolor="white [3201]" strokecolor="black [3200]" strokeweight="1pt">
                <v:textbox>
                  <w:txbxContent>
                    <w:p w14:paraId="48083A90" w14:textId="57D09DC3" w:rsidR="00B23894" w:rsidRDefault="00B23894" w:rsidP="00B23894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</w:p>
    <w:p w14:paraId="0D160401" w14:textId="77777777" w:rsidR="00F877B7" w:rsidRPr="00F877B7" w:rsidRDefault="00F877B7" w:rsidP="00F877B7">
      <w:pPr>
        <w:rPr>
          <w:rFonts w:asciiTheme="majorHAnsi" w:hAnsiTheme="majorHAnsi" w:cs="ADLaM Display"/>
          <w:b/>
          <w:bCs/>
          <w:color w:val="000000" w:themeColor="text1"/>
          <w:sz w:val="36"/>
          <w:szCs w:val="36"/>
        </w:rPr>
      </w:pPr>
    </w:p>
    <w:p w14:paraId="782B36BD" w14:textId="625510F6" w:rsidR="00D76CE8" w:rsidRDefault="00672E44" w:rsidP="002763A7">
      <w:pPr>
        <w:pStyle w:val="ListParagraph"/>
        <w:numPr>
          <w:ilvl w:val="0"/>
          <w:numId w:val="6"/>
        </w:numPr>
        <w:rPr>
          <w:rFonts w:asciiTheme="majorHAnsi" w:hAnsiTheme="majorHAnsi" w:cs="ADLaM Display"/>
          <w:b/>
          <w:bCs/>
          <w:i w:val="0"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b/>
          <w:bCs/>
          <w:i w:val="0"/>
          <w:color w:val="000000" w:themeColor="text1"/>
          <w:sz w:val="36"/>
          <w:szCs w:val="36"/>
        </w:rPr>
        <w:t>Testing</w:t>
      </w:r>
    </w:p>
    <w:p w14:paraId="58092D78" w14:textId="3CBC7C6E" w:rsidR="00672E44" w:rsidRDefault="00057D69" w:rsidP="00057D69">
      <w:pPr>
        <w:pStyle w:val="ListParagraph"/>
        <w:numPr>
          <w:ilvl w:val="1"/>
          <w:numId w:val="6"/>
        </w:numPr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>Test cases and Scenarios</w:t>
      </w:r>
    </w:p>
    <w:p w14:paraId="28882357" w14:textId="77777777" w:rsidR="00057D69" w:rsidRPr="00672E44" w:rsidRDefault="00057D69" w:rsidP="00057D69">
      <w:pPr>
        <w:pStyle w:val="ListParagraph"/>
        <w:ind w:left="1440"/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</w:pPr>
    </w:p>
    <w:tbl>
      <w:tblPr>
        <w:tblStyle w:val="TableGrid"/>
        <w:tblpPr w:leftFromText="180" w:rightFromText="180" w:vertAnchor="text" w:horzAnchor="page" w:tblpX="1" w:tblpY="519"/>
        <w:tblW w:w="24163" w:type="dxa"/>
        <w:tblLook w:val="04A0" w:firstRow="1" w:lastRow="0" w:firstColumn="1" w:lastColumn="0" w:noHBand="0" w:noVBand="1"/>
      </w:tblPr>
      <w:tblGrid>
        <w:gridCol w:w="3451"/>
        <w:gridCol w:w="3452"/>
        <w:gridCol w:w="3452"/>
        <w:gridCol w:w="3452"/>
        <w:gridCol w:w="3452"/>
        <w:gridCol w:w="3452"/>
        <w:gridCol w:w="3452"/>
      </w:tblGrid>
      <w:tr w:rsidR="00E856D1" w14:paraId="572F60EB" w14:textId="77777777" w:rsidTr="00E856D1">
        <w:trPr>
          <w:trHeight w:val="409"/>
        </w:trPr>
        <w:tc>
          <w:tcPr>
            <w:tcW w:w="3451" w:type="dxa"/>
          </w:tcPr>
          <w:p w14:paraId="3DFA886A" w14:textId="77777777" w:rsidR="00E856D1" w:rsidRPr="00B371D4" w:rsidRDefault="00E856D1" w:rsidP="00E856D1">
            <w:pPr>
              <w:pStyle w:val="ListParagraph"/>
              <w:rPr>
                <w:rFonts w:cs="ADLaM Display"/>
                <w:b/>
                <w:bCs/>
                <w:i w:val="0"/>
                <w:color w:val="000000" w:themeColor="text1"/>
              </w:rPr>
            </w:pPr>
            <w:r w:rsidRPr="00B371D4">
              <w:rPr>
                <w:rFonts w:cs="ADLaM Display"/>
                <w:b/>
                <w:bCs/>
                <w:i w:val="0"/>
                <w:color w:val="000000" w:themeColor="text1"/>
              </w:rPr>
              <w:t>Test case</w:t>
            </w:r>
          </w:p>
        </w:tc>
        <w:tc>
          <w:tcPr>
            <w:tcW w:w="3452" w:type="dxa"/>
          </w:tcPr>
          <w:p w14:paraId="4F5031FC" w14:textId="77777777" w:rsidR="00E856D1" w:rsidRPr="00B371D4" w:rsidRDefault="00E856D1" w:rsidP="00E856D1">
            <w:pPr>
              <w:pStyle w:val="ListParagraph"/>
              <w:rPr>
                <w:rFonts w:cs="ADLaM Display"/>
                <w:b/>
                <w:bCs/>
                <w:i w:val="0"/>
                <w:color w:val="000000" w:themeColor="text1"/>
                <w:sz w:val="20"/>
                <w:szCs w:val="20"/>
              </w:rPr>
            </w:pPr>
            <w:r w:rsidRPr="00B371D4">
              <w:rPr>
                <w:rFonts w:cs="ADLaM Display"/>
                <w:b/>
                <w:bCs/>
                <w:i w:val="0"/>
                <w:color w:val="000000" w:themeColor="text1"/>
                <w:sz w:val="20"/>
                <w:szCs w:val="20"/>
              </w:rPr>
              <w:t>Input</w:t>
            </w:r>
          </w:p>
        </w:tc>
        <w:tc>
          <w:tcPr>
            <w:tcW w:w="3452" w:type="dxa"/>
          </w:tcPr>
          <w:p w14:paraId="529A6477" w14:textId="77777777" w:rsidR="00E856D1" w:rsidRPr="00E856D1" w:rsidRDefault="00E856D1" w:rsidP="00E856D1">
            <w:pPr>
              <w:pStyle w:val="ListParagraph"/>
              <w:rPr>
                <w:rFonts w:cs="ADLaM Display"/>
                <w:b/>
                <w:bCs/>
                <w:i w:val="0"/>
                <w:color w:val="000000" w:themeColor="text1"/>
                <w:sz w:val="20"/>
                <w:szCs w:val="20"/>
              </w:rPr>
            </w:pPr>
            <w:r>
              <w:rPr>
                <w:rFonts w:cs="ADLaM Display"/>
                <w:b/>
                <w:bCs/>
                <w:i w:val="0"/>
                <w:color w:val="000000" w:themeColor="text1"/>
                <w:sz w:val="20"/>
                <w:szCs w:val="20"/>
              </w:rPr>
              <w:t xml:space="preserve">Expected Output </w:t>
            </w:r>
          </w:p>
        </w:tc>
        <w:tc>
          <w:tcPr>
            <w:tcW w:w="3452" w:type="dxa"/>
          </w:tcPr>
          <w:p w14:paraId="080D13DB" w14:textId="4E0A6D2A" w:rsidR="00E856D1" w:rsidRDefault="00714605" w:rsidP="00E856D1">
            <w:pPr>
              <w:pStyle w:val="ListParagraph"/>
              <w:rPr>
                <w:rFonts w:cs="ADLaM Display"/>
                <w:b/>
                <w:bCs/>
                <w:i w:val="0"/>
                <w:color w:val="000000" w:themeColor="text1"/>
                <w:sz w:val="20"/>
                <w:szCs w:val="20"/>
              </w:rPr>
            </w:pPr>
            <w:r>
              <w:rPr>
                <w:rFonts w:cs="ADLaM Display"/>
                <w:b/>
                <w:bCs/>
                <w:i w:val="0"/>
                <w:color w:val="000000" w:themeColor="text1"/>
                <w:sz w:val="20"/>
                <w:szCs w:val="20"/>
              </w:rPr>
              <w:t>Result</w:t>
            </w:r>
          </w:p>
        </w:tc>
        <w:tc>
          <w:tcPr>
            <w:tcW w:w="3452" w:type="dxa"/>
          </w:tcPr>
          <w:p w14:paraId="78BF7E3D" w14:textId="77777777" w:rsidR="00E856D1" w:rsidRDefault="00E856D1" w:rsidP="00E856D1">
            <w:pPr>
              <w:pStyle w:val="ListParagraph"/>
              <w:rPr>
                <w:rFonts w:cs="ADLaM Display"/>
                <w:b/>
                <w:bCs/>
                <w:i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3452" w:type="dxa"/>
          </w:tcPr>
          <w:p w14:paraId="655AE783" w14:textId="77777777" w:rsidR="00E856D1" w:rsidRDefault="00E856D1" w:rsidP="00E856D1">
            <w:pPr>
              <w:pStyle w:val="ListParagraph"/>
              <w:rPr>
                <w:rFonts w:cs="ADLaM Display"/>
                <w:b/>
                <w:bCs/>
                <w:i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3452" w:type="dxa"/>
          </w:tcPr>
          <w:p w14:paraId="6B708872" w14:textId="77777777" w:rsidR="00E856D1" w:rsidRDefault="00E856D1" w:rsidP="00E856D1">
            <w:pPr>
              <w:pStyle w:val="ListParagraph"/>
              <w:rPr>
                <w:rFonts w:cs="ADLaM Display"/>
                <w:b/>
                <w:bCs/>
                <w:i w:val="0"/>
                <w:color w:val="000000" w:themeColor="text1"/>
                <w:sz w:val="20"/>
                <w:szCs w:val="20"/>
              </w:rPr>
            </w:pPr>
          </w:p>
        </w:tc>
      </w:tr>
      <w:tr w:rsidR="00E856D1" w14:paraId="2FD84839" w14:textId="77777777" w:rsidTr="00E856D1">
        <w:trPr>
          <w:trHeight w:val="409"/>
        </w:trPr>
        <w:tc>
          <w:tcPr>
            <w:tcW w:w="3451" w:type="dxa"/>
          </w:tcPr>
          <w:p w14:paraId="4FA5F99A" w14:textId="5E9D2556" w:rsidR="00E856D1" w:rsidRDefault="00714605" w:rsidP="00E856D1">
            <w:pPr>
              <w:pStyle w:val="ListParagraph"/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</w:pPr>
            <w:r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  <w:t>Single Employee</w:t>
            </w:r>
          </w:p>
        </w:tc>
        <w:tc>
          <w:tcPr>
            <w:tcW w:w="3452" w:type="dxa"/>
          </w:tcPr>
          <w:p w14:paraId="764CB821" w14:textId="77777777" w:rsidR="00E856D1" w:rsidRDefault="008E2355" w:rsidP="00E856D1">
            <w:pPr>
              <w:pStyle w:val="ListParagraph"/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</w:pPr>
            <w:r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  <w:t>Employee Name: Abdul Rahman</w:t>
            </w:r>
          </w:p>
          <w:p w14:paraId="4210E532" w14:textId="77777777" w:rsidR="008E2355" w:rsidRDefault="008E2355" w:rsidP="00E856D1">
            <w:pPr>
              <w:pStyle w:val="ListParagraph"/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</w:pPr>
            <w:r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  <w:t>Employee ID: 001</w:t>
            </w:r>
          </w:p>
          <w:p w14:paraId="6BF86D94" w14:textId="77777777" w:rsidR="008E2355" w:rsidRDefault="00172887" w:rsidP="00E856D1">
            <w:pPr>
              <w:pStyle w:val="ListParagraph"/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</w:pPr>
            <w:r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  <w:t>Hourly Rate: Rs.</w:t>
            </w:r>
            <w:r w:rsidR="00906F18"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  <w:t>500</w:t>
            </w:r>
          </w:p>
          <w:p w14:paraId="0E71EAA7" w14:textId="77777777" w:rsidR="00906F18" w:rsidRDefault="00906F18" w:rsidP="00E856D1">
            <w:pPr>
              <w:pStyle w:val="ListParagraph"/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</w:pPr>
            <w:r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  <w:t>Total Hours Worked: 20</w:t>
            </w:r>
          </w:p>
          <w:p w14:paraId="2D6567CE" w14:textId="14EE4DDE" w:rsidR="00906F18" w:rsidRDefault="00906F18" w:rsidP="00E856D1">
            <w:pPr>
              <w:pStyle w:val="ListParagraph"/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</w:pPr>
            <w:r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  <w:t xml:space="preserve"> Tax Deduction</w:t>
            </w:r>
            <w:r w:rsidR="009B55E0"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  <w:t xml:space="preserve"> in </w:t>
            </w:r>
            <w:r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  <w:t>%=</w:t>
            </w:r>
            <w:r w:rsidR="009B55E0"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  <w:t xml:space="preserve"> 5</w:t>
            </w:r>
          </w:p>
        </w:tc>
        <w:tc>
          <w:tcPr>
            <w:tcW w:w="3452" w:type="dxa"/>
          </w:tcPr>
          <w:p w14:paraId="264C2207" w14:textId="35D6955D" w:rsidR="00E856D1" w:rsidRDefault="006E336A" w:rsidP="00E856D1">
            <w:pPr>
              <w:pStyle w:val="ListParagraph"/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</w:pPr>
            <w:r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  <w:t>Net salary: Rs.</w:t>
            </w:r>
            <w:r w:rsidR="00BB783D"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  <w:t>9500</w:t>
            </w:r>
          </w:p>
        </w:tc>
        <w:tc>
          <w:tcPr>
            <w:tcW w:w="3452" w:type="dxa"/>
          </w:tcPr>
          <w:p w14:paraId="51C2385D" w14:textId="4DEF83C9" w:rsidR="00E856D1" w:rsidRDefault="00BB783D" w:rsidP="00E856D1">
            <w:pPr>
              <w:pStyle w:val="ListParagraph"/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</w:pPr>
            <w:r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  <w:t>Pass</w:t>
            </w:r>
          </w:p>
        </w:tc>
        <w:tc>
          <w:tcPr>
            <w:tcW w:w="3452" w:type="dxa"/>
          </w:tcPr>
          <w:p w14:paraId="22F92F1D" w14:textId="77777777" w:rsidR="00E856D1" w:rsidRDefault="00E856D1" w:rsidP="00E856D1">
            <w:pPr>
              <w:pStyle w:val="ListParagraph"/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3452" w:type="dxa"/>
          </w:tcPr>
          <w:p w14:paraId="4C913185" w14:textId="77777777" w:rsidR="00E856D1" w:rsidRDefault="00E856D1" w:rsidP="00E856D1">
            <w:pPr>
              <w:pStyle w:val="ListParagraph"/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3452" w:type="dxa"/>
          </w:tcPr>
          <w:p w14:paraId="792587D1" w14:textId="77777777" w:rsidR="00E856D1" w:rsidRDefault="00E856D1" w:rsidP="00E856D1">
            <w:pPr>
              <w:pStyle w:val="ListParagraph"/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</w:pPr>
          </w:p>
        </w:tc>
      </w:tr>
      <w:tr w:rsidR="00E856D1" w14:paraId="65EBBC95" w14:textId="77777777" w:rsidTr="00E856D1">
        <w:trPr>
          <w:trHeight w:val="409"/>
        </w:trPr>
        <w:tc>
          <w:tcPr>
            <w:tcW w:w="3451" w:type="dxa"/>
          </w:tcPr>
          <w:p w14:paraId="175790BF" w14:textId="67A75FFF" w:rsidR="00E856D1" w:rsidRDefault="00BE2EFD" w:rsidP="00E856D1">
            <w:pPr>
              <w:pStyle w:val="ListParagraph"/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</w:pPr>
            <w:r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  <w:t>Multiple Employees</w:t>
            </w:r>
          </w:p>
        </w:tc>
        <w:tc>
          <w:tcPr>
            <w:tcW w:w="3452" w:type="dxa"/>
          </w:tcPr>
          <w:p w14:paraId="0DEA76F2" w14:textId="77777777" w:rsidR="00E856D1" w:rsidRDefault="00B94584" w:rsidP="00E856D1">
            <w:pPr>
              <w:pStyle w:val="ListParagraph"/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</w:pPr>
            <w:r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  <w:t xml:space="preserve">Employee Name: </w:t>
            </w:r>
            <w:r w:rsidR="00CE7957"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  <w:t>Muhammad Asif</w:t>
            </w:r>
          </w:p>
          <w:p w14:paraId="29F09FA2" w14:textId="77777777" w:rsidR="00CE7957" w:rsidRDefault="00CE7957" w:rsidP="00E856D1">
            <w:pPr>
              <w:pStyle w:val="ListParagraph"/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</w:pPr>
            <w:r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  <w:t>Employee ID: 001</w:t>
            </w:r>
          </w:p>
          <w:p w14:paraId="455A770F" w14:textId="77777777" w:rsidR="00CE7957" w:rsidRDefault="00CE7957" w:rsidP="00507617">
            <w:pPr>
              <w:pStyle w:val="ListParagraph"/>
              <w:jc w:val="both"/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</w:pPr>
            <w:r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  <w:t>Hourly Rate:Rs 1000</w:t>
            </w:r>
          </w:p>
          <w:p w14:paraId="3958EB72" w14:textId="77777777" w:rsidR="00782C91" w:rsidRDefault="00782C91" w:rsidP="00E856D1">
            <w:pPr>
              <w:pStyle w:val="ListParagraph"/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</w:pPr>
            <w:r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  <w:t>Total Hours Worked: 20</w:t>
            </w:r>
          </w:p>
          <w:p w14:paraId="1558A14B" w14:textId="15E623C5" w:rsidR="00782C91" w:rsidRDefault="00782C91" w:rsidP="00E856D1">
            <w:pPr>
              <w:pStyle w:val="ListParagraph"/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</w:pPr>
            <w:r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  <w:t xml:space="preserve">Tax Deduction </w:t>
            </w:r>
            <w:r w:rsidR="00CF2E50"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  <w:t>in %= 2</w:t>
            </w:r>
          </w:p>
        </w:tc>
        <w:tc>
          <w:tcPr>
            <w:tcW w:w="3452" w:type="dxa"/>
          </w:tcPr>
          <w:p w14:paraId="04306CAD" w14:textId="7B7E1BF3" w:rsidR="00E856D1" w:rsidRDefault="00BB783D" w:rsidP="00E856D1">
            <w:pPr>
              <w:pStyle w:val="ListParagraph"/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</w:pPr>
            <w:r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  <w:t>Net salary: Rs. 19600</w:t>
            </w:r>
          </w:p>
        </w:tc>
        <w:tc>
          <w:tcPr>
            <w:tcW w:w="3452" w:type="dxa"/>
          </w:tcPr>
          <w:p w14:paraId="50C5E5B0" w14:textId="123422F5" w:rsidR="00E856D1" w:rsidRDefault="00BB783D" w:rsidP="00E856D1">
            <w:pPr>
              <w:pStyle w:val="ListParagraph"/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</w:pPr>
            <w:r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  <w:t>Pass</w:t>
            </w:r>
          </w:p>
        </w:tc>
        <w:tc>
          <w:tcPr>
            <w:tcW w:w="3452" w:type="dxa"/>
          </w:tcPr>
          <w:p w14:paraId="53097DA8" w14:textId="77777777" w:rsidR="00E856D1" w:rsidRDefault="00E856D1" w:rsidP="00E856D1">
            <w:pPr>
              <w:pStyle w:val="ListParagraph"/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3452" w:type="dxa"/>
          </w:tcPr>
          <w:p w14:paraId="2E268560" w14:textId="77777777" w:rsidR="00E856D1" w:rsidRDefault="00E856D1" w:rsidP="00E856D1">
            <w:pPr>
              <w:pStyle w:val="ListParagraph"/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3452" w:type="dxa"/>
          </w:tcPr>
          <w:p w14:paraId="16D78A92" w14:textId="77777777" w:rsidR="00E856D1" w:rsidRDefault="00E856D1" w:rsidP="00E856D1">
            <w:pPr>
              <w:pStyle w:val="ListParagraph"/>
              <w:rPr>
                <w:rFonts w:ascii="Consolas" w:hAnsi="Consolas" w:cs="ADLaM Display"/>
                <w:i w:val="0"/>
                <w:color w:val="000000" w:themeColor="text1"/>
                <w:sz w:val="20"/>
                <w:szCs w:val="20"/>
              </w:rPr>
            </w:pPr>
          </w:p>
        </w:tc>
      </w:tr>
    </w:tbl>
    <w:p w14:paraId="2DFEE60A" w14:textId="77777777" w:rsidR="00D76CE8" w:rsidRPr="008F64BA" w:rsidRDefault="00D76CE8" w:rsidP="00D76CE8">
      <w:pPr>
        <w:pStyle w:val="ListParagraph"/>
        <w:ind w:left="720"/>
        <w:rPr>
          <w:rFonts w:asciiTheme="majorHAnsi" w:hAnsiTheme="majorHAnsi" w:cs="ADLaM Display"/>
          <w:b/>
          <w:bCs/>
          <w:i w:val="0"/>
          <w:color w:val="000000" w:themeColor="text1"/>
          <w:sz w:val="36"/>
          <w:szCs w:val="36"/>
        </w:rPr>
      </w:pPr>
    </w:p>
    <w:p w14:paraId="37036772" w14:textId="77777777" w:rsidR="00912CB0" w:rsidRDefault="00912CB0" w:rsidP="004C706A">
      <w:pPr>
        <w:pStyle w:val="ListParagraph"/>
        <w:ind w:left="720"/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</w:pPr>
    </w:p>
    <w:p w14:paraId="2E2FA4FC" w14:textId="77777777" w:rsidR="001D7FDE" w:rsidRDefault="00912CB0" w:rsidP="00912CB0">
      <w:pPr>
        <w:pStyle w:val="ListParagraph"/>
        <w:numPr>
          <w:ilvl w:val="0"/>
          <w:numId w:val="6"/>
        </w:numPr>
        <w:rPr>
          <w:rFonts w:asciiTheme="majorHAnsi" w:hAnsiTheme="majorHAnsi" w:cs="ADLaM Display"/>
          <w:b/>
          <w:bCs/>
          <w:i w:val="0"/>
          <w:color w:val="000000" w:themeColor="text1"/>
          <w:sz w:val="36"/>
          <w:szCs w:val="36"/>
        </w:rPr>
      </w:pPr>
      <w:r w:rsidRPr="00912CB0">
        <w:rPr>
          <w:rFonts w:asciiTheme="majorHAnsi" w:hAnsiTheme="majorHAnsi" w:cs="ADLaM Display"/>
          <w:b/>
          <w:bCs/>
          <w:i w:val="0"/>
          <w:color w:val="000000" w:themeColor="text1"/>
          <w:sz w:val="36"/>
          <w:szCs w:val="36"/>
        </w:rPr>
        <w:t>Screenshot</w:t>
      </w:r>
    </w:p>
    <w:p w14:paraId="75B4289E" w14:textId="3D97310A" w:rsidR="00CE6E7F" w:rsidRDefault="00CE6E7F" w:rsidP="00912CB0">
      <w:pPr>
        <w:pStyle w:val="ListParagraph"/>
        <w:numPr>
          <w:ilvl w:val="0"/>
          <w:numId w:val="6"/>
        </w:numPr>
        <w:rPr>
          <w:rFonts w:asciiTheme="majorHAnsi" w:hAnsiTheme="majorHAnsi" w:cs="ADLaM Display"/>
          <w:b/>
          <w:bCs/>
          <w:i w:val="0"/>
          <w:color w:val="000000" w:themeColor="text1"/>
          <w:sz w:val="36"/>
          <w:szCs w:val="36"/>
        </w:rPr>
      </w:pPr>
      <w:r>
        <w:rPr>
          <w:rFonts w:asciiTheme="majorHAnsi" w:hAnsiTheme="majorHAnsi" w:cs="ADLaM Display"/>
          <w:b/>
          <w:bCs/>
          <w:i w:val="0"/>
          <w:color w:val="000000" w:themeColor="text1"/>
          <w:sz w:val="36"/>
          <w:szCs w:val="36"/>
        </w:rPr>
        <w:t xml:space="preserve"> Conclusion </w:t>
      </w:r>
    </w:p>
    <w:p w14:paraId="1C7039E1" w14:textId="77777777" w:rsidR="0069211E" w:rsidRDefault="0069211E" w:rsidP="0069211E">
      <w:pPr>
        <w:pStyle w:val="ListParagraph"/>
        <w:ind w:left="720"/>
        <w:rPr>
          <w:rFonts w:asciiTheme="majorHAnsi" w:hAnsiTheme="majorHAnsi" w:cs="ADLaM Display"/>
          <w:b/>
          <w:bCs/>
          <w:i w:val="0"/>
          <w:color w:val="000000" w:themeColor="text1"/>
          <w:sz w:val="36"/>
          <w:szCs w:val="36"/>
        </w:rPr>
      </w:pPr>
    </w:p>
    <w:p w14:paraId="225F6C62" w14:textId="75C442CC" w:rsidR="001D7FDE" w:rsidRPr="0069211E" w:rsidRDefault="001D7FDE" w:rsidP="0069211E">
      <w:pPr>
        <w:pStyle w:val="ListParagraph"/>
        <w:ind w:left="720"/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</w:pPr>
      <w:r w:rsidRPr="0069211E"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>A well-structured payroll system is imperative for organizations to maintain operational excellence and regulatory compliance.</w:t>
      </w:r>
    </w:p>
    <w:p w14:paraId="41CDB8DA" w14:textId="7E6FB741" w:rsidR="001D7FDE" w:rsidRPr="00021837" w:rsidRDefault="001D7FDE" w:rsidP="00021837">
      <w:pPr>
        <w:ind w:left="360"/>
        <w:rPr>
          <w:rFonts w:asciiTheme="majorHAnsi" w:hAnsiTheme="majorHAnsi" w:cs="ADLaM Display"/>
          <w:color w:val="000000" w:themeColor="text1"/>
          <w:sz w:val="36"/>
          <w:szCs w:val="36"/>
        </w:rPr>
      </w:pPr>
      <w:r w:rsidRPr="00021837">
        <w:rPr>
          <w:rFonts w:asciiTheme="majorHAnsi" w:hAnsiTheme="majorHAnsi" w:cs="ADLaM Display"/>
          <w:color w:val="000000" w:themeColor="text1"/>
          <w:sz w:val="36"/>
          <w:szCs w:val="36"/>
        </w:rPr>
        <w:t>Key benefits</w:t>
      </w:r>
      <w:r w:rsidR="00CE6E7F">
        <w:rPr>
          <w:rFonts w:asciiTheme="majorHAnsi" w:hAnsiTheme="majorHAnsi" w:cs="ADLaM Display"/>
          <w:color w:val="000000" w:themeColor="text1"/>
          <w:sz w:val="36"/>
          <w:szCs w:val="36"/>
        </w:rPr>
        <w:t>:</w:t>
      </w:r>
    </w:p>
    <w:p w14:paraId="0C396774" w14:textId="5709B9B6" w:rsidR="001D7FDE" w:rsidRPr="0069211E" w:rsidRDefault="001D7FDE" w:rsidP="00021837">
      <w:pPr>
        <w:pStyle w:val="ListParagraph"/>
        <w:ind w:left="720"/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</w:pPr>
      <w:r w:rsidRPr="0069211E"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lastRenderedPageBreak/>
        <w:t xml:space="preserve"> </w:t>
      </w:r>
      <w:r w:rsidRPr="00C344F2">
        <w:rPr>
          <w:rFonts w:asciiTheme="majorHAnsi" w:hAnsiTheme="majorHAnsi" w:cs="ADLaM Display"/>
          <w:b/>
          <w:bCs/>
          <w:i w:val="0"/>
          <w:color w:val="000000" w:themeColor="text1"/>
          <w:sz w:val="36"/>
          <w:szCs w:val="36"/>
        </w:rPr>
        <w:t xml:space="preserve">Precision and Accuracy: </w:t>
      </w:r>
      <w:r w:rsidRPr="0069211E"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>Reduced errors in calculations, deductions, and tax filings.</w:t>
      </w:r>
    </w:p>
    <w:p w14:paraId="3F80BCBE" w14:textId="48B37027" w:rsidR="001D7FDE" w:rsidRPr="00C344F2" w:rsidRDefault="001D7FDE" w:rsidP="00C344F2">
      <w:pPr>
        <w:pStyle w:val="ListParagraph"/>
        <w:ind w:left="720"/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</w:pPr>
      <w:r w:rsidRPr="0069211E"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 xml:space="preserve"> Timely Disbursements: Ensured prompt and accurate payment of salaries and wages.</w:t>
      </w:r>
    </w:p>
    <w:p w14:paraId="468CD256" w14:textId="5AC091C0" w:rsidR="001D7FDE" w:rsidRPr="00C344F2" w:rsidRDefault="001D7FDE" w:rsidP="00C344F2">
      <w:pPr>
        <w:pStyle w:val="ListParagraph"/>
        <w:ind w:left="720"/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</w:pPr>
      <w:r w:rsidRPr="00C344F2">
        <w:rPr>
          <w:rFonts w:asciiTheme="majorHAnsi" w:hAnsiTheme="majorHAnsi" w:cs="ADLaM Display"/>
          <w:b/>
          <w:bCs/>
          <w:i w:val="0"/>
          <w:color w:val="000000" w:themeColor="text1"/>
          <w:sz w:val="36"/>
          <w:szCs w:val="36"/>
        </w:rPr>
        <w:t>Enhanced Employee Satisfaction:</w:t>
      </w:r>
      <w:r w:rsidRPr="0069211E"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 xml:space="preserve"> Timely and accurate payroll processing boosts employee morale.</w:t>
      </w:r>
    </w:p>
    <w:p w14:paraId="4BCADB05" w14:textId="2729CCB1" w:rsidR="00E46F84" w:rsidRPr="0069211E" w:rsidRDefault="001D7FDE" w:rsidP="00021837">
      <w:pPr>
        <w:pStyle w:val="ListParagraph"/>
        <w:ind w:left="720"/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</w:pPr>
      <w:r w:rsidRPr="0069211E">
        <w:rPr>
          <w:rFonts w:asciiTheme="majorHAnsi" w:hAnsiTheme="majorHAnsi" w:cs="ADLaM Display"/>
          <w:i w:val="0"/>
          <w:color w:val="000000" w:themeColor="text1"/>
          <w:sz w:val="36"/>
          <w:szCs w:val="36"/>
        </w:rPr>
        <w:t>In conclusion, a modern payroll system is a strategic asset that empowers organizations to optimize their HR functions. By selecting a reliable and user-friendly system, organizations can streamline their processes, mitigate risks, and cultivate a positive work environment</w:t>
      </w:r>
    </w:p>
    <w:p w14:paraId="14534BF3" w14:textId="6CEEF50D" w:rsidR="008C7EAD" w:rsidRPr="008A660E" w:rsidRDefault="008C7EAD" w:rsidP="00A95E65">
      <w:pPr>
        <w:rPr>
          <w:rFonts w:ascii="ADLaM Display" w:hAnsi="ADLaM Display" w:cs="ADLaM Display"/>
          <w:color w:val="000000" w:themeColor="text1"/>
          <w:sz w:val="36"/>
          <w:szCs w:val="36"/>
        </w:rPr>
      </w:pPr>
    </w:p>
    <w:p w14:paraId="263BDDC0" w14:textId="284DA23E" w:rsidR="008C7EAD" w:rsidRPr="008A660E" w:rsidRDefault="008C7EAD">
      <w:pPr>
        <w:rPr>
          <w:rFonts w:ascii="ADLaM Display" w:hAnsi="ADLaM Display" w:cs="ADLaM Display"/>
          <w:color w:val="000000" w:themeColor="text1"/>
          <w:sz w:val="36"/>
          <w:szCs w:val="36"/>
        </w:rPr>
      </w:pPr>
    </w:p>
    <w:p w14:paraId="1F968813" w14:textId="77777777" w:rsidR="008C7EAD" w:rsidRPr="00A95E65" w:rsidRDefault="008C7EAD" w:rsidP="00A95E65">
      <w:pPr>
        <w:rPr>
          <w:rFonts w:ascii="ADLaM Display" w:hAnsi="ADLaM Display" w:cs="ADLaM Display"/>
          <w:color w:val="000000" w:themeColor="text1"/>
          <w:sz w:val="56"/>
          <w:szCs w:val="56"/>
        </w:rPr>
      </w:pPr>
    </w:p>
    <w:p w14:paraId="21CBF7AE" w14:textId="77777777" w:rsidR="003D35EA" w:rsidRDefault="003D35EA" w:rsidP="003D35EA"/>
    <w:p w14:paraId="146B6FA2" w14:textId="5A9EDADE" w:rsidR="003D35EA" w:rsidRPr="003D35EA" w:rsidRDefault="003D35EA" w:rsidP="003D35EA">
      <w:pPr>
        <w:sectPr w:rsidR="003D35EA" w:rsidRPr="003D35EA" w:rsidSect="00666FB8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/>
          <w:pgMar w:top="2520" w:right="1800" w:bottom="1728" w:left="1800" w:header="720" w:footer="720" w:gutter="0"/>
          <w:pgNumType w:fmt="numberInDash" w:start="1"/>
          <w:cols w:space="720"/>
          <w:titlePg/>
          <w:docGrid w:linePitch="360"/>
        </w:sectPr>
      </w:pPr>
    </w:p>
    <w:p w14:paraId="01E8D3D7" w14:textId="3E8BDFD4" w:rsidR="00C248E8" w:rsidRPr="00C248E8" w:rsidRDefault="00C248E8" w:rsidP="00C248E8"/>
    <w:sectPr w:rsidR="00C248E8" w:rsidRPr="00C248E8">
      <w:footerReference w:type="default" r:id="rId18"/>
      <w:pgSz w:w="12240" w:h="15840"/>
      <w:pgMar w:top="1440" w:right="1800" w:bottom="1440" w:left="180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833760" w14:textId="77777777" w:rsidR="007B0E1E" w:rsidRDefault="007B0E1E">
      <w:pPr>
        <w:spacing w:after="0" w:line="240" w:lineRule="auto"/>
      </w:pPr>
      <w:r>
        <w:separator/>
      </w:r>
    </w:p>
  </w:endnote>
  <w:endnote w:type="continuationSeparator" w:id="0">
    <w:p w14:paraId="4AD03918" w14:textId="77777777" w:rsidR="007B0E1E" w:rsidRDefault="007B0E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DLaM Display">
    <w:panose1 w:val="02010000000000000000"/>
    <w:charset w:val="00"/>
    <w:family w:val="auto"/>
    <w:pitch w:val="variable"/>
    <w:sig w:usb0="8000206F" w:usb1="4200004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badi">
    <w:panose1 w:val="020B0604020104020204"/>
    <w:charset w:val="00"/>
    <w:family w:val="swiss"/>
    <w:pitch w:val="variable"/>
    <w:sig w:usb0="80000003" w:usb1="00000000" w:usb2="00000000" w:usb3="00000000" w:csb0="00000001" w:csb1="00000000"/>
  </w:font>
  <w:font w:name="Aldhabi">
    <w:panose1 w:val="01000000000000000000"/>
    <w:charset w:val="B2"/>
    <w:family w:val="auto"/>
    <w:pitch w:val="variable"/>
    <w:sig w:usb0="80002007" w:usb1="80000000" w:usb2="00000008" w:usb3="00000000" w:csb0="00000041" w:csb1="00000000"/>
  </w:font>
  <w:font w:name="Aptos Black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3A22B4" w14:textId="77777777" w:rsidR="00503C91" w:rsidRDefault="00503C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A92A92" w14:textId="77777777" w:rsidR="00503C91" w:rsidRDefault="00503C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06BA02" w14:textId="680493A6" w:rsidR="00666FB8" w:rsidRDefault="00666FB8" w:rsidP="00670BEF">
    <w:pPr>
      <w:pStyle w:val="Footer"/>
      <w:framePr w:wrap="none" w:vAnchor="text" w:hAnchor="margin" w:xAlign="center" w:y="1"/>
      <w:rPr>
        <w:rStyle w:val="PageNumber"/>
      </w:rPr>
    </w:pPr>
  </w:p>
  <w:p w14:paraId="657F7685" w14:textId="77777777" w:rsidR="003D35EA" w:rsidRDefault="003D35E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96392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C478BF" w14:textId="2A6CA4FA" w:rsidR="00487737" w:rsidRDefault="00EF775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92BE66" w14:textId="77777777" w:rsidR="007B0E1E" w:rsidRDefault="007B0E1E">
      <w:pPr>
        <w:spacing w:after="0" w:line="240" w:lineRule="auto"/>
      </w:pPr>
      <w:r>
        <w:separator/>
      </w:r>
    </w:p>
  </w:footnote>
  <w:footnote w:type="continuationSeparator" w:id="0">
    <w:p w14:paraId="6ACBCF12" w14:textId="77777777" w:rsidR="007B0E1E" w:rsidRDefault="007B0E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4EC5E4" w14:textId="77777777" w:rsidR="00503C91" w:rsidRDefault="00503C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B879DA" w14:textId="5FAA04E7" w:rsidR="00503C91" w:rsidRDefault="00944EB5">
    <w:pPr>
      <w:pStyle w:val="Header"/>
    </w:pPr>
    <w:r>
      <w:t>19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003AA8" w14:textId="0F06D8C7" w:rsidR="00503C91" w:rsidRPr="00167312" w:rsidRDefault="00944EB5">
    <w:pPr>
      <w:pStyle w:val="Header"/>
      <w:rPr>
        <w:sz w:val="20"/>
        <w:szCs w:val="20"/>
      </w:rPr>
    </w:pPr>
    <w:r>
      <w:t>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1660D"/>
    <w:multiLevelType w:val="hybridMultilevel"/>
    <w:tmpl w:val="8C4A8F9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6D8375F"/>
    <w:multiLevelType w:val="hybridMultilevel"/>
    <w:tmpl w:val="20F84136"/>
    <w:lvl w:ilvl="0" w:tplc="14EC15A0">
      <w:start w:val="1"/>
      <w:numFmt w:val="lowerRoman"/>
      <w:lvlText w:val="%1."/>
      <w:lvlJc w:val="right"/>
      <w:pPr>
        <w:ind w:left="180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ACF5C34"/>
    <w:multiLevelType w:val="multilevel"/>
    <w:tmpl w:val="9BB846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0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3" w15:restartNumberingAfterBreak="0">
    <w:nsid w:val="11290AF9"/>
    <w:multiLevelType w:val="hybridMultilevel"/>
    <w:tmpl w:val="37B4768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57FBC"/>
    <w:multiLevelType w:val="hybridMultilevel"/>
    <w:tmpl w:val="F4DE9B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6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7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492" w:hanging="360"/>
      </w:pPr>
      <w:rPr>
        <w:rFonts w:ascii="Wingdings" w:hAnsi="Wingdings" w:hint="default"/>
      </w:rPr>
    </w:lvl>
  </w:abstractNum>
  <w:abstractNum w:abstractNumId="5" w15:restartNumberingAfterBreak="0">
    <w:nsid w:val="11D310B3"/>
    <w:multiLevelType w:val="hybridMultilevel"/>
    <w:tmpl w:val="52A05A7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75782156">
      <w:start w:val="4"/>
      <w:numFmt w:val="bullet"/>
      <w:lvlText w:val="•"/>
      <w:lvlJc w:val="left"/>
      <w:pPr>
        <w:ind w:left="2880" w:hanging="360"/>
      </w:pPr>
      <w:rPr>
        <w:rFonts w:ascii="Verdana" w:eastAsiaTheme="minorHAnsi" w:hAnsi="Verdana" w:cs="ADLaM Display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57B539C"/>
    <w:multiLevelType w:val="multilevel"/>
    <w:tmpl w:val="6DBC62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0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7" w15:restartNumberingAfterBreak="0">
    <w:nsid w:val="16E74B81"/>
    <w:multiLevelType w:val="hybridMultilevel"/>
    <w:tmpl w:val="C8C00C9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3B26A5"/>
    <w:multiLevelType w:val="hybridMultilevel"/>
    <w:tmpl w:val="59AC7E50"/>
    <w:lvl w:ilvl="0" w:tplc="04090001">
      <w:start w:val="1"/>
      <w:numFmt w:val="bullet"/>
      <w:lvlText w:val=""/>
      <w:lvlJc w:val="left"/>
      <w:pPr>
        <w:ind w:left="23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8" w:hanging="360"/>
      </w:pPr>
      <w:rPr>
        <w:rFonts w:ascii="Wingdings" w:hAnsi="Wingdings" w:hint="default"/>
      </w:rPr>
    </w:lvl>
  </w:abstractNum>
  <w:abstractNum w:abstractNumId="9" w15:restartNumberingAfterBreak="0">
    <w:nsid w:val="19D66B01"/>
    <w:multiLevelType w:val="hybridMultilevel"/>
    <w:tmpl w:val="93A486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0A6764"/>
    <w:multiLevelType w:val="hybridMultilevel"/>
    <w:tmpl w:val="572A58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39134AE"/>
    <w:multiLevelType w:val="multilevel"/>
    <w:tmpl w:val="580A01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25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43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7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5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93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1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296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0" w:hanging="2520"/>
      </w:pPr>
      <w:rPr>
        <w:rFonts w:hint="default"/>
      </w:rPr>
    </w:lvl>
  </w:abstractNum>
  <w:abstractNum w:abstractNumId="12" w15:restartNumberingAfterBreak="0">
    <w:nsid w:val="2EF82E35"/>
    <w:multiLevelType w:val="hybridMultilevel"/>
    <w:tmpl w:val="9D4AB568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32232460"/>
    <w:multiLevelType w:val="hybridMultilevel"/>
    <w:tmpl w:val="79DA31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25D5D"/>
    <w:multiLevelType w:val="hybridMultilevel"/>
    <w:tmpl w:val="25C42FF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165177"/>
    <w:multiLevelType w:val="hybridMultilevel"/>
    <w:tmpl w:val="E5D23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7C2716"/>
    <w:multiLevelType w:val="hybridMultilevel"/>
    <w:tmpl w:val="F2A2D332"/>
    <w:lvl w:ilvl="0" w:tplc="0409001B">
      <w:start w:val="1"/>
      <w:numFmt w:val="low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7" w15:restartNumberingAfterBreak="0">
    <w:nsid w:val="42D76E0A"/>
    <w:multiLevelType w:val="hybridMultilevel"/>
    <w:tmpl w:val="82043A46"/>
    <w:lvl w:ilvl="0" w:tplc="0409001B">
      <w:start w:val="1"/>
      <w:numFmt w:val="low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 w15:restartNumberingAfterBreak="0">
    <w:nsid w:val="48577B70"/>
    <w:multiLevelType w:val="hybridMultilevel"/>
    <w:tmpl w:val="6FF0A9EE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4E862F83"/>
    <w:multiLevelType w:val="hybridMultilevel"/>
    <w:tmpl w:val="D2CC68BA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0" w15:restartNumberingAfterBreak="0">
    <w:nsid w:val="50A17EE3"/>
    <w:multiLevelType w:val="hybridMultilevel"/>
    <w:tmpl w:val="4ED48604"/>
    <w:lvl w:ilvl="0" w:tplc="0409001B">
      <w:start w:val="1"/>
      <w:numFmt w:val="low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1" w15:restartNumberingAfterBreak="0">
    <w:nsid w:val="521F3BC3"/>
    <w:multiLevelType w:val="hybridMultilevel"/>
    <w:tmpl w:val="FB6AD80A"/>
    <w:lvl w:ilvl="0" w:tplc="7EEE0B26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A07066"/>
    <w:multiLevelType w:val="hybridMultilevel"/>
    <w:tmpl w:val="93EADEEE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3" w15:restartNumberingAfterBreak="0">
    <w:nsid w:val="5BF6233F"/>
    <w:multiLevelType w:val="hybridMultilevel"/>
    <w:tmpl w:val="E104D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-18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5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9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6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4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1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852" w:hanging="360"/>
      </w:pPr>
      <w:rPr>
        <w:rFonts w:ascii="Wingdings" w:hAnsi="Wingdings" w:hint="default"/>
      </w:rPr>
    </w:lvl>
  </w:abstractNum>
  <w:abstractNum w:abstractNumId="24" w15:restartNumberingAfterBreak="0">
    <w:nsid w:val="5F417FA3"/>
    <w:multiLevelType w:val="hybridMultilevel"/>
    <w:tmpl w:val="C18EE880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5" w15:restartNumberingAfterBreak="0">
    <w:nsid w:val="66DD75C9"/>
    <w:multiLevelType w:val="hybridMultilevel"/>
    <w:tmpl w:val="8CFE697C"/>
    <w:lvl w:ilvl="0" w:tplc="0409001B">
      <w:start w:val="1"/>
      <w:numFmt w:val="low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6" w15:restartNumberingAfterBreak="0">
    <w:nsid w:val="6AC67045"/>
    <w:multiLevelType w:val="hybridMultilevel"/>
    <w:tmpl w:val="8C308B2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0536886"/>
    <w:multiLevelType w:val="hybridMultilevel"/>
    <w:tmpl w:val="3CDAE6C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9B0E77"/>
    <w:multiLevelType w:val="hybridMultilevel"/>
    <w:tmpl w:val="7990E8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6EA50C2"/>
    <w:multiLevelType w:val="hybridMultilevel"/>
    <w:tmpl w:val="EB384A0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734274"/>
    <w:multiLevelType w:val="hybridMultilevel"/>
    <w:tmpl w:val="28DC00DE"/>
    <w:lvl w:ilvl="0" w:tplc="08B453DE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F75952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1749217">
    <w:abstractNumId w:val="30"/>
  </w:num>
  <w:num w:numId="2" w16cid:durableId="530461237">
    <w:abstractNumId w:val="21"/>
  </w:num>
  <w:num w:numId="3" w16cid:durableId="1019740361">
    <w:abstractNumId w:val="19"/>
  </w:num>
  <w:num w:numId="4" w16cid:durableId="1653561730">
    <w:abstractNumId w:val="11"/>
  </w:num>
  <w:num w:numId="5" w16cid:durableId="1945309511">
    <w:abstractNumId w:val="2"/>
  </w:num>
  <w:num w:numId="6" w16cid:durableId="1212766533">
    <w:abstractNumId w:val="6"/>
  </w:num>
  <w:num w:numId="7" w16cid:durableId="1795245537">
    <w:abstractNumId w:val="8"/>
  </w:num>
  <w:num w:numId="8" w16cid:durableId="1501892412">
    <w:abstractNumId w:val="12"/>
  </w:num>
  <w:num w:numId="9" w16cid:durableId="1814909243">
    <w:abstractNumId w:val="4"/>
  </w:num>
  <w:num w:numId="10" w16cid:durableId="1022711078">
    <w:abstractNumId w:val="23"/>
  </w:num>
  <w:num w:numId="11" w16cid:durableId="2073304368">
    <w:abstractNumId w:val="0"/>
  </w:num>
  <w:num w:numId="12" w16cid:durableId="784352983">
    <w:abstractNumId w:val="28"/>
  </w:num>
  <w:num w:numId="13" w16cid:durableId="1960603774">
    <w:abstractNumId w:val="24"/>
  </w:num>
  <w:num w:numId="14" w16cid:durableId="996492061">
    <w:abstractNumId w:val="29"/>
  </w:num>
  <w:num w:numId="15" w16cid:durableId="1528566991">
    <w:abstractNumId w:val="1"/>
  </w:num>
  <w:num w:numId="16" w16cid:durableId="958298640">
    <w:abstractNumId w:val="5"/>
  </w:num>
  <w:num w:numId="17" w16cid:durableId="614099085">
    <w:abstractNumId w:val="15"/>
  </w:num>
  <w:num w:numId="18" w16cid:durableId="1320504633">
    <w:abstractNumId w:val="22"/>
  </w:num>
  <w:num w:numId="19" w16cid:durableId="1133475257">
    <w:abstractNumId w:val="3"/>
  </w:num>
  <w:num w:numId="20" w16cid:durableId="282079573">
    <w:abstractNumId w:val="20"/>
  </w:num>
  <w:num w:numId="21" w16cid:durableId="623006726">
    <w:abstractNumId w:val="14"/>
  </w:num>
  <w:num w:numId="22" w16cid:durableId="780730804">
    <w:abstractNumId w:val="7"/>
  </w:num>
  <w:num w:numId="23" w16cid:durableId="1385182933">
    <w:abstractNumId w:val="17"/>
  </w:num>
  <w:num w:numId="24" w16cid:durableId="24721827">
    <w:abstractNumId w:val="27"/>
  </w:num>
  <w:num w:numId="25" w16cid:durableId="205338383">
    <w:abstractNumId w:val="25"/>
  </w:num>
  <w:num w:numId="26" w16cid:durableId="1602495705">
    <w:abstractNumId w:val="18"/>
  </w:num>
  <w:num w:numId="27" w16cid:durableId="706024443">
    <w:abstractNumId w:val="16"/>
  </w:num>
  <w:num w:numId="28" w16cid:durableId="1968389728">
    <w:abstractNumId w:val="13"/>
  </w:num>
  <w:num w:numId="29" w16cid:durableId="1980258010">
    <w:abstractNumId w:val="10"/>
  </w:num>
  <w:num w:numId="30" w16cid:durableId="1717390104">
    <w:abstractNumId w:val="9"/>
  </w:num>
  <w:num w:numId="31" w16cid:durableId="45380391">
    <w:abstractNumId w:val="2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6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C34"/>
    <w:rsid w:val="00016F1A"/>
    <w:rsid w:val="0002086B"/>
    <w:rsid w:val="00021837"/>
    <w:rsid w:val="00024E97"/>
    <w:rsid w:val="00030672"/>
    <w:rsid w:val="000423F6"/>
    <w:rsid w:val="00043DCF"/>
    <w:rsid w:val="00057D69"/>
    <w:rsid w:val="00074BC1"/>
    <w:rsid w:val="00075999"/>
    <w:rsid w:val="000809DE"/>
    <w:rsid w:val="000815AB"/>
    <w:rsid w:val="00082907"/>
    <w:rsid w:val="00084B5B"/>
    <w:rsid w:val="00091941"/>
    <w:rsid w:val="000A2F16"/>
    <w:rsid w:val="000A6454"/>
    <w:rsid w:val="000B3D9C"/>
    <w:rsid w:val="000B40BC"/>
    <w:rsid w:val="000B7831"/>
    <w:rsid w:val="000C3C8C"/>
    <w:rsid w:val="000C5609"/>
    <w:rsid w:val="000C75E6"/>
    <w:rsid w:val="000D35A7"/>
    <w:rsid w:val="000D7227"/>
    <w:rsid w:val="000E3BAF"/>
    <w:rsid w:val="001202F1"/>
    <w:rsid w:val="00120EEB"/>
    <w:rsid w:val="0012719F"/>
    <w:rsid w:val="001327C9"/>
    <w:rsid w:val="00135621"/>
    <w:rsid w:val="00137CFD"/>
    <w:rsid w:val="001410BC"/>
    <w:rsid w:val="00163686"/>
    <w:rsid w:val="0016684D"/>
    <w:rsid w:val="00167312"/>
    <w:rsid w:val="00170629"/>
    <w:rsid w:val="00172887"/>
    <w:rsid w:val="00190573"/>
    <w:rsid w:val="00195D2A"/>
    <w:rsid w:val="001A1D05"/>
    <w:rsid w:val="001B16A0"/>
    <w:rsid w:val="001B1DBE"/>
    <w:rsid w:val="001B72F0"/>
    <w:rsid w:val="001D7FDE"/>
    <w:rsid w:val="001E05BF"/>
    <w:rsid w:val="001F141F"/>
    <w:rsid w:val="001F580D"/>
    <w:rsid w:val="00201507"/>
    <w:rsid w:val="00217860"/>
    <w:rsid w:val="00221732"/>
    <w:rsid w:val="00221ED9"/>
    <w:rsid w:val="00225212"/>
    <w:rsid w:val="00230955"/>
    <w:rsid w:val="00232A0D"/>
    <w:rsid w:val="00233603"/>
    <w:rsid w:val="00253D64"/>
    <w:rsid w:val="00266783"/>
    <w:rsid w:val="00270F79"/>
    <w:rsid w:val="0027575B"/>
    <w:rsid w:val="002763A7"/>
    <w:rsid w:val="002765B4"/>
    <w:rsid w:val="00276CAE"/>
    <w:rsid w:val="0028314C"/>
    <w:rsid w:val="002A3008"/>
    <w:rsid w:val="002A6F19"/>
    <w:rsid w:val="002B494E"/>
    <w:rsid w:val="002C5841"/>
    <w:rsid w:val="002D660D"/>
    <w:rsid w:val="002E0C77"/>
    <w:rsid w:val="002E1683"/>
    <w:rsid w:val="002E4B00"/>
    <w:rsid w:val="002E64B6"/>
    <w:rsid w:val="002F0448"/>
    <w:rsid w:val="002F078D"/>
    <w:rsid w:val="00305752"/>
    <w:rsid w:val="003067B4"/>
    <w:rsid w:val="00315881"/>
    <w:rsid w:val="00316114"/>
    <w:rsid w:val="00321928"/>
    <w:rsid w:val="0032303A"/>
    <w:rsid w:val="003302E2"/>
    <w:rsid w:val="00335062"/>
    <w:rsid w:val="003469AD"/>
    <w:rsid w:val="00347E7D"/>
    <w:rsid w:val="0035205F"/>
    <w:rsid w:val="00363A5D"/>
    <w:rsid w:val="00374915"/>
    <w:rsid w:val="00386589"/>
    <w:rsid w:val="00395212"/>
    <w:rsid w:val="003A3628"/>
    <w:rsid w:val="003A5FBF"/>
    <w:rsid w:val="003B43B2"/>
    <w:rsid w:val="003B54A2"/>
    <w:rsid w:val="003C7432"/>
    <w:rsid w:val="003D35EA"/>
    <w:rsid w:val="003E2CD9"/>
    <w:rsid w:val="003E4545"/>
    <w:rsid w:val="003F118D"/>
    <w:rsid w:val="00413B4C"/>
    <w:rsid w:val="004145DA"/>
    <w:rsid w:val="00421212"/>
    <w:rsid w:val="0042398D"/>
    <w:rsid w:val="00423E8B"/>
    <w:rsid w:val="0042548E"/>
    <w:rsid w:val="00427797"/>
    <w:rsid w:val="00431571"/>
    <w:rsid w:val="00435DB3"/>
    <w:rsid w:val="0044395A"/>
    <w:rsid w:val="0044521A"/>
    <w:rsid w:val="004506BD"/>
    <w:rsid w:val="00463240"/>
    <w:rsid w:val="0047288D"/>
    <w:rsid w:val="00483AB7"/>
    <w:rsid w:val="00487737"/>
    <w:rsid w:val="004943A3"/>
    <w:rsid w:val="00495A22"/>
    <w:rsid w:val="004A1647"/>
    <w:rsid w:val="004A648E"/>
    <w:rsid w:val="004C706A"/>
    <w:rsid w:val="004C77BD"/>
    <w:rsid w:val="004F4E93"/>
    <w:rsid w:val="00503C91"/>
    <w:rsid w:val="00507617"/>
    <w:rsid w:val="005110D9"/>
    <w:rsid w:val="005143A4"/>
    <w:rsid w:val="0052441B"/>
    <w:rsid w:val="005250B8"/>
    <w:rsid w:val="005333DE"/>
    <w:rsid w:val="005344FD"/>
    <w:rsid w:val="00543C32"/>
    <w:rsid w:val="005669D0"/>
    <w:rsid w:val="00574B22"/>
    <w:rsid w:val="00574F4C"/>
    <w:rsid w:val="0058085A"/>
    <w:rsid w:val="00581B1C"/>
    <w:rsid w:val="00584F34"/>
    <w:rsid w:val="005877CA"/>
    <w:rsid w:val="00587B30"/>
    <w:rsid w:val="00590A86"/>
    <w:rsid w:val="00595AA1"/>
    <w:rsid w:val="005A17D4"/>
    <w:rsid w:val="005B106D"/>
    <w:rsid w:val="005B20E0"/>
    <w:rsid w:val="005B643E"/>
    <w:rsid w:val="005D7EAF"/>
    <w:rsid w:val="005F594E"/>
    <w:rsid w:val="005F7A97"/>
    <w:rsid w:val="005F7C02"/>
    <w:rsid w:val="006052F1"/>
    <w:rsid w:val="0061666F"/>
    <w:rsid w:val="00617AA4"/>
    <w:rsid w:val="00617B37"/>
    <w:rsid w:val="00617DB4"/>
    <w:rsid w:val="006233D8"/>
    <w:rsid w:val="00626EC9"/>
    <w:rsid w:val="00643EC3"/>
    <w:rsid w:val="00644589"/>
    <w:rsid w:val="00650FE0"/>
    <w:rsid w:val="00657DE9"/>
    <w:rsid w:val="006621FE"/>
    <w:rsid w:val="00666FB8"/>
    <w:rsid w:val="006675B2"/>
    <w:rsid w:val="00672E44"/>
    <w:rsid w:val="0068118A"/>
    <w:rsid w:val="00681545"/>
    <w:rsid w:val="0069211E"/>
    <w:rsid w:val="006A3036"/>
    <w:rsid w:val="006C2807"/>
    <w:rsid w:val="006D1918"/>
    <w:rsid w:val="006D21EA"/>
    <w:rsid w:val="006D2E12"/>
    <w:rsid w:val="006E1E20"/>
    <w:rsid w:val="006E336A"/>
    <w:rsid w:val="006E4AB4"/>
    <w:rsid w:val="006F3891"/>
    <w:rsid w:val="006F5DE3"/>
    <w:rsid w:val="006F7779"/>
    <w:rsid w:val="00702B37"/>
    <w:rsid w:val="00704EB5"/>
    <w:rsid w:val="0070587E"/>
    <w:rsid w:val="007105AF"/>
    <w:rsid w:val="0071230A"/>
    <w:rsid w:val="00714605"/>
    <w:rsid w:val="0072091D"/>
    <w:rsid w:val="00725789"/>
    <w:rsid w:val="00731A6B"/>
    <w:rsid w:val="00733F4B"/>
    <w:rsid w:val="00735BFF"/>
    <w:rsid w:val="00742C91"/>
    <w:rsid w:val="00747C34"/>
    <w:rsid w:val="00747CE9"/>
    <w:rsid w:val="00762CC1"/>
    <w:rsid w:val="00763477"/>
    <w:rsid w:val="007675E3"/>
    <w:rsid w:val="00782C91"/>
    <w:rsid w:val="00785BCC"/>
    <w:rsid w:val="007A7DBF"/>
    <w:rsid w:val="007B0E1E"/>
    <w:rsid w:val="007B290D"/>
    <w:rsid w:val="007B3C1C"/>
    <w:rsid w:val="007B7290"/>
    <w:rsid w:val="007C598C"/>
    <w:rsid w:val="007E3636"/>
    <w:rsid w:val="007F1929"/>
    <w:rsid w:val="007F462F"/>
    <w:rsid w:val="007F77B0"/>
    <w:rsid w:val="00806420"/>
    <w:rsid w:val="00815890"/>
    <w:rsid w:val="008222E1"/>
    <w:rsid w:val="008231D0"/>
    <w:rsid w:val="00833586"/>
    <w:rsid w:val="00847F9E"/>
    <w:rsid w:val="008572B1"/>
    <w:rsid w:val="00861522"/>
    <w:rsid w:val="008643A9"/>
    <w:rsid w:val="00867328"/>
    <w:rsid w:val="00874C63"/>
    <w:rsid w:val="00875570"/>
    <w:rsid w:val="00882770"/>
    <w:rsid w:val="0088576B"/>
    <w:rsid w:val="008864A0"/>
    <w:rsid w:val="008874DF"/>
    <w:rsid w:val="00887A40"/>
    <w:rsid w:val="0089578B"/>
    <w:rsid w:val="0089792C"/>
    <w:rsid w:val="008A660E"/>
    <w:rsid w:val="008B3467"/>
    <w:rsid w:val="008B4E0C"/>
    <w:rsid w:val="008C7741"/>
    <w:rsid w:val="008C7EAD"/>
    <w:rsid w:val="008E0776"/>
    <w:rsid w:val="008E1A48"/>
    <w:rsid w:val="008E2355"/>
    <w:rsid w:val="008F64BA"/>
    <w:rsid w:val="00906F18"/>
    <w:rsid w:val="00906FA7"/>
    <w:rsid w:val="0091050B"/>
    <w:rsid w:val="00912CB0"/>
    <w:rsid w:val="00915813"/>
    <w:rsid w:val="00925D3B"/>
    <w:rsid w:val="0092652D"/>
    <w:rsid w:val="00935D6F"/>
    <w:rsid w:val="00944EB5"/>
    <w:rsid w:val="0094755F"/>
    <w:rsid w:val="00951E65"/>
    <w:rsid w:val="009557AD"/>
    <w:rsid w:val="009566D8"/>
    <w:rsid w:val="0096234E"/>
    <w:rsid w:val="00963185"/>
    <w:rsid w:val="009706CB"/>
    <w:rsid w:val="00971C06"/>
    <w:rsid w:val="009A16E9"/>
    <w:rsid w:val="009A1C92"/>
    <w:rsid w:val="009A6230"/>
    <w:rsid w:val="009B55E0"/>
    <w:rsid w:val="009C1C61"/>
    <w:rsid w:val="009C495A"/>
    <w:rsid w:val="009D2770"/>
    <w:rsid w:val="009F2481"/>
    <w:rsid w:val="00A11FF6"/>
    <w:rsid w:val="00A2239E"/>
    <w:rsid w:val="00A30A75"/>
    <w:rsid w:val="00A32585"/>
    <w:rsid w:val="00A32BEE"/>
    <w:rsid w:val="00A4140E"/>
    <w:rsid w:val="00A50F7F"/>
    <w:rsid w:val="00A650FA"/>
    <w:rsid w:val="00A840CD"/>
    <w:rsid w:val="00A8752A"/>
    <w:rsid w:val="00A949A7"/>
    <w:rsid w:val="00A95E65"/>
    <w:rsid w:val="00AA17BB"/>
    <w:rsid w:val="00AA6836"/>
    <w:rsid w:val="00AB7E37"/>
    <w:rsid w:val="00AC0200"/>
    <w:rsid w:val="00AC6DA2"/>
    <w:rsid w:val="00AD1347"/>
    <w:rsid w:val="00AE4C08"/>
    <w:rsid w:val="00AF0615"/>
    <w:rsid w:val="00AF4278"/>
    <w:rsid w:val="00B23894"/>
    <w:rsid w:val="00B362C4"/>
    <w:rsid w:val="00B371D4"/>
    <w:rsid w:val="00B376AA"/>
    <w:rsid w:val="00B468FB"/>
    <w:rsid w:val="00B52E56"/>
    <w:rsid w:val="00B70F44"/>
    <w:rsid w:val="00B8497F"/>
    <w:rsid w:val="00B915EC"/>
    <w:rsid w:val="00B944ED"/>
    <w:rsid w:val="00B94584"/>
    <w:rsid w:val="00BA0228"/>
    <w:rsid w:val="00BA5008"/>
    <w:rsid w:val="00BA56B2"/>
    <w:rsid w:val="00BB783D"/>
    <w:rsid w:val="00BC20BD"/>
    <w:rsid w:val="00BD0684"/>
    <w:rsid w:val="00BD45B1"/>
    <w:rsid w:val="00BD5808"/>
    <w:rsid w:val="00BE2EFD"/>
    <w:rsid w:val="00BF2370"/>
    <w:rsid w:val="00BF31EE"/>
    <w:rsid w:val="00BF42A1"/>
    <w:rsid w:val="00BF4B12"/>
    <w:rsid w:val="00BF510B"/>
    <w:rsid w:val="00BF7946"/>
    <w:rsid w:val="00C07908"/>
    <w:rsid w:val="00C15BF7"/>
    <w:rsid w:val="00C2167D"/>
    <w:rsid w:val="00C242B1"/>
    <w:rsid w:val="00C248E8"/>
    <w:rsid w:val="00C32EE5"/>
    <w:rsid w:val="00C344F2"/>
    <w:rsid w:val="00C34AE0"/>
    <w:rsid w:val="00C45F85"/>
    <w:rsid w:val="00C53D2B"/>
    <w:rsid w:val="00C56D71"/>
    <w:rsid w:val="00C60A4E"/>
    <w:rsid w:val="00C63AE7"/>
    <w:rsid w:val="00C64136"/>
    <w:rsid w:val="00C66D4B"/>
    <w:rsid w:val="00C67AFA"/>
    <w:rsid w:val="00C858FE"/>
    <w:rsid w:val="00C85F1D"/>
    <w:rsid w:val="00C87009"/>
    <w:rsid w:val="00C969C4"/>
    <w:rsid w:val="00CA40A7"/>
    <w:rsid w:val="00CA79B4"/>
    <w:rsid w:val="00CB350B"/>
    <w:rsid w:val="00CC35A2"/>
    <w:rsid w:val="00CC378D"/>
    <w:rsid w:val="00CC3C3F"/>
    <w:rsid w:val="00CE6E7F"/>
    <w:rsid w:val="00CE7957"/>
    <w:rsid w:val="00CF2E50"/>
    <w:rsid w:val="00CF3CD9"/>
    <w:rsid w:val="00D026B8"/>
    <w:rsid w:val="00D04889"/>
    <w:rsid w:val="00D104C3"/>
    <w:rsid w:val="00D12B4B"/>
    <w:rsid w:val="00D13833"/>
    <w:rsid w:val="00D21F64"/>
    <w:rsid w:val="00D34990"/>
    <w:rsid w:val="00D36BB0"/>
    <w:rsid w:val="00D419A9"/>
    <w:rsid w:val="00D45E82"/>
    <w:rsid w:val="00D50B17"/>
    <w:rsid w:val="00D53563"/>
    <w:rsid w:val="00D53E47"/>
    <w:rsid w:val="00D62FB2"/>
    <w:rsid w:val="00D64CA5"/>
    <w:rsid w:val="00D66DBB"/>
    <w:rsid w:val="00D76CE8"/>
    <w:rsid w:val="00D849FC"/>
    <w:rsid w:val="00D907CB"/>
    <w:rsid w:val="00D96183"/>
    <w:rsid w:val="00DA32FE"/>
    <w:rsid w:val="00DA65BF"/>
    <w:rsid w:val="00DB1F95"/>
    <w:rsid w:val="00DB39B9"/>
    <w:rsid w:val="00DC78B3"/>
    <w:rsid w:val="00DD58FD"/>
    <w:rsid w:val="00DD70A3"/>
    <w:rsid w:val="00DF6163"/>
    <w:rsid w:val="00E14780"/>
    <w:rsid w:val="00E46F84"/>
    <w:rsid w:val="00E47BEA"/>
    <w:rsid w:val="00E62239"/>
    <w:rsid w:val="00E66A89"/>
    <w:rsid w:val="00E67453"/>
    <w:rsid w:val="00E73C1C"/>
    <w:rsid w:val="00E76546"/>
    <w:rsid w:val="00E82426"/>
    <w:rsid w:val="00E856D1"/>
    <w:rsid w:val="00E86C8D"/>
    <w:rsid w:val="00E9376E"/>
    <w:rsid w:val="00E959C6"/>
    <w:rsid w:val="00EA180D"/>
    <w:rsid w:val="00EA3ABC"/>
    <w:rsid w:val="00EA3D24"/>
    <w:rsid w:val="00EA766A"/>
    <w:rsid w:val="00EB332F"/>
    <w:rsid w:val="00EB5AD7"/>
    <w:rsid w:val="00EB7825"/>
    <w:rsid w:val="00EC2CDB"/>
    <w:rsid w:val="00ED0196"/>
    <w:rsid w:val="00ED4A68"/>
    <w:rsid w:val="00ED5630"/>
    <w:rsid w:val="00EF7756"/>
    <w:rsid w:val="00F14D80"/>
    <w:rsid w:val="00F45C78"/>
    <w:rsid w:val="00F45F31"/>
    <w:rsid w:val="00F61F93"/>
    <w:rsid w:val="00F66A13"/>
    <w:rsid w:val="00F67B4D"/>
    <w:rsid w:val="00F7245B"/>
    <w:rsid w:val="00F822BA"/>
    <w:rsid w:val="00F877B7"/>
    <w:rsid w:val="00F943F9"/>
    <w:rsid w:val="00FA347F"/>
    <w:rsid w:val="00FC610F"/>
    <w:rsid w:val="00FE1D3C"/>
    <w:rsid w:val="00FE6829"/>
    <w:rsid w:val="00FF4357"/>
    <w:rsid w:val="00FF6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1E1DA3"/>
  <w15:chartTrackingRefBased/>
  <w15:docId w15:val="{25602BDC-CA2C-0748-A333-B8B03AA4C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5F5F5F" w:themeColor="text2" w:themeTint="BF"/>
        <w:sz w:val="24"/>
        <w:szCs w:val="24"/>
        <w:lang w:val="en-US" w:eastAsia="ja-JP" w:bidi="ar-SA"/>
      </w:rPr>
    </w:rPrDefault>
    <w:pPrDefault>
      <w:pPr>
        <w:spacing w:after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3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8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0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after="370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2A2A2A" w:themeColor="text2"/>
      <w:sz w:val="9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280" w:line="240" w:lineRule="auto"/>
      <w:contextualSpacing/>
      <w:outlineLvl w:val="1"/>
    </w:pPr>
    <w:rPr>
      <w:rFonts w:asciiTheme="majorHAnsi" w:hAnsiTheme="majorHAnsi" w:cstheme="majorBidi"/>
      <w:b/>
      <w:caps/>
      <w:color w:val="2A2A2A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17" w:after="317"/>
      <w:contextualSpacing/>
      <w:outlineLvl w:val="2"/>
    </w:pPr>
    <w:rPr>
      <w:rFonts w:asciiTheme="majorHAnsi" w:eastAsiaTheme="majorEastAsia" w:hAnsiTheme="majorHAnsi" w:cstheme="majorBidi"/>
      <w:b/>
      <w:color w:val="F7595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317" w:after="317"/>
      <w:contextualSpacing/>
      <w:outlineLvl w:val="3"/>
    </w:pPr>
    <w:rPr>
      <w:rFonts w:asciiTheme="majorHAnsi" w:eastAsiaTheme="majorEastAsia" w:hAnsiTheme="majorHAnsi" w:cstheme="majorBidi"/>
      <w:b/>
      <w:i/>
      <w:iCs/>
      <w:color w:val="2A2A2A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317" w:after="317"/>
      <w:outlineLvl w:val="4"/>
    </w:pPr>
    <w:rPr>
      <w:rFonts w:asciiTheme="majorHAnsi" w:eastAsiaTheme="majorEastAsia" w:hAnsiTheme="majorHAnsi" w:cstheme="majorBidi"/>
      <w:b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317" w:after="317"/>
      <w:contextualSpacing/>
      <w:outlineLvl w:val="5"/>
    </w:pPr>
    <w:rPr>
      <w:rFonts w:asciiTheme="majorHAnsi" w:eastAsiaTheme="majorEastAsia" w:hAnsiTheme="majorHAnsi" w:cstheme="majorBidi"/>
      <w:b/>
      <w:caps/>
      <w:color w:val="2A2A2A" w:themeColor="text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317" w:after="317"/>
      <w:contextualSpacing/>
      <w:outlineLvl w:val="6"/>
    </w:pPr>
    <w:rPr>
      <w:rFonts w:asciiTheme="majorHAnsi" w:eastAsiaTheme="majorEastAsia" w:hAnsiTheme="majorHAnsi" w:cstheme="majorBidi"/>
      <w:b/>
      <w:iCs/>
      <w:color w:val="F75952" w:themeColor="accent1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317" w:after="317"/>
      <w:contextualSpacing/>
      <w:outlineLvl w:val="7"/>
    </w:pPr>
    <w:rPr>
      <w:rFonts w:asciiTheme="majorHAnsi" w:eastAsiaTheme="majorEastAsia" w:hAnsiTheme="majorHAnsi" w:cstheme="majorBidi"/>
      <w:b/>
      <w:i/>
      <w:color w:val="2A2A2A" w:themeColor="text2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317" w:after="317"/>
      <w:contextualSpacing/>
      <w:outlineLvl w:val="8"/>
    </w:pPr>
    <w:rPr>
      <w:rFonts w:asciiTheme="majorHAnsi" w:eastAsiaTheme="majorEastAsia" w:hAnsiTheme="majorHAnsi" w:cstheme="majorBidi"/>
      <w:b/>
      <w:i/>
      <w:iCs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2A2A2A" w:themeColor="text2"/>
      <w:sz w:val="9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hAnsiTheme="majorHAnsi" w:cstheme="majorBidi"/>
      <w:b/>
      <w:caps/>
      <w:color w:val="2A2A2A" w:themeColor="text2"/>
      <w:sz w:val="28"/>
      <w:szCs w:val="26"/>
    </w:rPr>
  </w:style>
  <w:style w:type="paragraph" w:styleId="ListBullet">
    <w:name w:val="List Bullet"/>
    <w:basedOn w:val="Normal"/>
    <w:uiPriority w:val="12"/>
    <w:qFormat/>
    <w:pPr>
      <w:numPr>
        <w:numId w:val="1"/>
      </w:numPr>
      <w:spacing w:after="160"/>
    </w:pPr>
    <w:rPr>
      <w:i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Quote">
    <w:name w:val="Quote"/>
    <w:basedOn w:val="Normal"/>
    <w:next w:val="Normal"/>
    <w:link w:val="QuoteChar"/>
    <w:uiPriority w:val="10"/>
    <w:qFormat/>
    <w:pPr>
      <w:spacing w:before="320" w:after="320" w:line="264" w:lineRule="auto"/>
      <w:contextualSpacing/>
    </w:pPr>
    <w:rPr>
      <w:b/>
      <w:iCs/>
      <w:color w:val="F75952" w:themeColor="accent1"/>
      <w:sz w:val="54"/>
    </w:rPr>
  </w:style>
  <w:style w:type="character" w:customStyle="1" w:styleId="QuoteChar">
    <w:name w:val="Quote Char"/>
    <w:basedOn w:val="DefaultParagraphFont"/>
    <w:link w:val="Quote"/>
    <w:uiPriority w:val="10"/>
    <w:rPr>
      <w:b/>
      <w:iCs/>
      <w:color w:val="F75952" w:themeColor="accent1"/>
      <w:sz w:val="54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color w:val="F7595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/>
      <w:iCs/>
      <w:color w:val="2A2A2A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i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aps/>
      <w:color w:val="2A2A2A" w:themeColor="text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Cs/>
      <w:color w:val="F75952" w:themeColor="accent1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i/>
      <w:color w:val="2A2A2A" w:themeColor="text2"/>
      <w:sz w:val="20"/>
      <w:szCs w:val="21"/>
    </w:r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before="317" w:after="317" w:line="240" w:lineRule="auto"/>
      <w:ind w:left="720" w:hanging="245"/>
      <w:contextualSpacing/>
    </w:pPr>
    <w:rPr>
      <w:b/>
      <w:color w:val="F75952" w:themeColor="accent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/>
      <w:iCs/>
      <w:sz w:val="20"/>
      <w:szCs w:val="21"/>
    </w:rPr>
  </w:style>
  <w:style w:type="character" w:styleId="Emphasis">
    <w:name w:val="Emphasis"/>
    <w:basedOn w:val="DefaultParagraphFont"/>
    <w:uiPriority w:val="10"/>
    <w:qFormat/>
    <w:rPr>
      <w:b w:val="0"/>
      <w:i w:val="0"/>
      <w:iCs/>
      <w:color w:val="F7595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20" w:after="320" w:line="264" w:lineRule="auto"/>
      <w:contextualSpacing/>
    </w:pPr>
    <w:rPr>
      <w:b/>
      <w:i/>
      <w:iCs/>
      <w:color w:val="F75952" w:themeColor="accent1"/>
      <w:sz w:val="54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F75952" w:themeColor="accent1"/>
      <w:sz w:val="54"/>
    </w:rPr>
  </w:style>
  <w:style w:type="paragraph" w:styleId="ListParagraph">
    <w:name w:val="List Paragraph"/>
    <w:basedOn w:val="Normal"/>
    <w:uiPriority w:val="34"/>
    <w:unhideWhenUsed/>
    <w:qFormat/>
    <w:pPr>
      <w:contextualSpacing/>
    </w:pPr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i/>
      <w:iCs/>
      <w:sz w:val="20"/>
      <w:szCs w:val="18"/>
    </w:rPr>
  </w:style>
  <w:style w:type="paragraph" w:styleId="TOCHeading">
    <w:name w:val="TOC Heading"/>
    <w:basedOn w:val="Heading1"/>
    <w:next w:val="Normal"/>
    <w:uiPriority w:val="38"/>
    <w:qFormat/>
    <w:pPr>
      <w:spacing w:after="1320"/>
      <w:outlineLvl w:val="9"/>
    </w:p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color w:val="F75952" w:themeColor="accent1"/>
      <w:sz w:val="38"/>
      <w:szCs w:val="38"/>
    </w:rPr>
  </w:style>
  <w:style w:type="character" w:customStyle="1" w:styleId="FooterChar">
    <w:name w:val="Footer Char"/>
    <w:basedOn w:val="DefaultParagraphFont"/>
    <w:link w:val="Footer"/>
    <w:uiPriority w:val="99"/>
    <w:rPr>
      <w:b/>
      <w:color w:val="F75952" w:themeColor="accent1"/>
      <w:sz w:val="38"/>
      <w:szCs w:val="38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aps/>
      <w:smallCaps w:val="0"/>
      <w:color w:val="F75952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3E3E3E" w:themeColor="text2" w:themeTint="E6"/>
      <w:spacing w:val="0"/>
    </w:rPr>
  </w:style>
  <w:style w:type="character" w:styleId="Strong">
    <w:name w:val="Strong"/>
    <w:basedOn w:val="DefaultParagraphFont"/>
    <w:uiPriority w:val="8"/>
    <w:semiHidden/>
    <w:unhideWhenUsed/>
    <w:qFormat/>
    <w:rPr>
      <w:b/>
      <w:bCs/>
      <w:color w:val="3E3E3E" w:themeColor="text2" w:themeTint="E6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5F5F5F" w:themeColor="text2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5F5F5F" w:themeColor="text2" w:themeTint="BF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/>
      <w:iCs/>
      <w:color w:val="3E3E3E" w:themeColor="text2" w:themeTint="E6"/>
      <w:spacing w:val="0"/>
    </w:rPr>
  </w:style>
  <w:style w:type="paragraph" w:styleId="Title">
    <w:name w:val="Title"/>
    <w:basedOn w:val="Normal"/>
    <w:next w:val="Subtitle"/>
    <w:link w:val="TitleChar"/>
    <w:uiPriority w:val="1"/>
    <w:qFormat/>
    <w:pPr>
      <w:spacing w:after="280" w:line="240" w:lineRule="auto"/>
      <w:contextualSpacing/>
    </w:pPr>
    <w:rPr>
      <w:rFonts w:asciiTheme="majorHAnsi" w:eastAsiaTheme="majorEastAsia" w:hAnsiTheme="majorHAnsi" w:cstheme="majorBidi"/>
      <w:b/>
      <w:caps/>
      <w:color w:val="2A2A2A" w:themeColor="text2"/>
      <w:kern w:val="28"/>
      <w:sz w:val="100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b/>
      <w:caps/>
      <w:color w:val="2A2A2A" w:themeColor="text2"/>
      <w:kern w:val="28"/>
      <w:sz w:val="100"/>
      <w:szCs w:val="56"/>
    </w:rPr>
  </w:style>
  <w:style w:type="paragraph" w:styleId="Subtitle">
    <w:name w:val="Subtitle"/>
    <w:basedOn w:val="Normal"/>
    <w:next w:val="Author"/>
    <w:link w:val="SubtitleChar"/>
    <w:uiPriority w:val="2"/>
    <w:qFormat/>
    <w:pPr>
      <w:numPr>
        <w:ilvl w:val="1"/>
      </w:numPr>
      <w:spacing w:after="160"/>
    </w:pPr>
    <w:rPr>
      <w:rFonts w:asciiTheme="majorHAnsi" w:eastAsiaTheme="minorEastAsia" w:hAnsiTheme="majorHAnsi"/>
      <w:b/>
      <w:color w:val="F75952" w:themeColor="accent1"/>
      <w:sz w:val="50"/>
      <w:szCs w:val="22"/>
    </w:rPr>
  </w:style>
  <w:style w:type="character" w:customStyle="1" w:styleId="SubtitleChar">
    <w:name w:val="Subtitle Char"/>
    <w:basedOn w:val="DefaultParagraphFont"/>
    <w:link w:val="Subtitle"/>
    <w:uiPriority w:val="2"/>
    <w:rPr>
      <w:rFonts w:asciiTheme="majorHAnsi" w:eastAsiaTheme="minorEastAsia" w:hAnsiTheme="majorHAnsi"/>
      <w:b/>
      <w:color w:val="F75952" w:themeColor="accent1"/>
      <w:sz w:val="50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tabs>
        <w:tab w:val="right" w:leader="dot" w:pos="8630"/>
      </w:tabs>
      <w:spacing w:before="600" w:after="240"/>
    </w:pPr>
    <w:rPr>
      <w:rFonts w:asciiTheme="majorHAnsi" w:hAnsiTheme="majorHAnsi"/>
      <w:b/>
      <w:bCs/>
      <w:caps/>
      <w:color w:val="2A2A2A" w:themeColor="text2"/>
      <w:sz w:val="28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tabs>
        <w:tab w:val="right" w:leader="dot" w:pos="8630"/>
      </w:tabs>
      <w:spacing w:before="120" w:after="0" w:line="240" w:lineRule="auto"/>
    </w:pPr>
    <w:rPr>
      <w:bCs/>
      <w:szCs w:val="20"/>
    </w:rPr>
  </w:style>
  <w:style w:type="table" w:customStyle="1" w:styleId="Generaltable">
    <w:name w:val="General table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insideH w:val="single" w:sz="8" w:space="0" w:color="C9C9C9" w:themeColor="text2" w:themeTint="40"/>
      </w:tblBorders>
      <w:tblCellMar>
        <w:left w:w="0" w:type="dxa"/>
        <w:right w:w="504" w:type="dxa"/>
      </w:tblCellMar>
    </w:tblPr>
    <w:tblStylePr w:type="firstRow">
      <w:pPr>
        <w:wordWrap/>
        <w:spacing w:beforeLines="0" w:before="0" w:beforeAutospacing="0" w:afterLines="0" w:after="0" w:afterAutospacing="0" w:line="240" w:lineRule="auto"/>
        <w:contextualSpacing w:val="0"/>
        <w:jc w:val="left"/>
      </w:pPr>
      <w:rPr>
        <w:rFonts w:asciiTheme="majorHAnsi" w:hAnsiTheme="majorHAnsi"/>
        <w:b/>
        <w:i w:val="0"/>
        <w:caps/>
        <w:smallCaps w:val="0"/>
        <w:color w:val="2A2A2A" w:themeColor="text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tcMar>
          <w:top w:w="576" w:type="dxa"/>
          <w:left w:w="0" w:type="nil"/>
          <w:bottom w:w="360" w:type="dxa"/>
          <w:right w:w="0" w:type="nil"/>
        </w:tcMar>
      </w:tcPr>
    </w:tblStylePr>
    <w:tblStylePr w:type="firstCol">
      <w:pPr>
        <w:wordWrap/>
        <w:jc w:val="right"/>
      </w:pPr>
      <w:rPr>
        <w:b/>
        <w:i w:val="0"/>
        <w:color w:val="F75952" w:themeColor="accent1"/>
        <w:sz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Mar>
          <w:top w:w="216" w:type="dxa"/>
          <w:left w:w="0" w:type="nil"/>
          <w:bottom w:w="216" w:type="dxa"/>
          <w:right w:w="504" w:type="dxa"/>
        </w:tcMar>
      </w:tcPr>
    </w:tblStylePr>
    <w:tblStylePr w:type="band2Horz">
      <w:tblPr/>
      <w:tcPr>
        <w:tcMar>
          <w:top w:w="216" w:type="dxa"/>
          <w:left w:w="0" w:type="nil"/>
          <w:bottom w:w="216" w:type="dxa"/>
          <w:right w:w="504" w:type="dxa"/>
        </w:tcMar>
      </w:tcPr>
    </w:tblStylePr>
    <w:tblStylePr w:type="nwCell">
      <w:pPr>
        <w:wordWrap/>
        <w:spacing w:beforeLines="0" w:before="0" w:beforeAutospacing="0" w:afterLines="0" w:after="0" w:afterAutospacing="0" w:line="240" w:lineRule="auto"/>
        <w:contextualSpacing w:val="0"/>
        <w:jc w:val="left"/>
      </w:pPr>
    </w:tblStylePr>
  </w:style>
  <w:style w:type="paragraph" w:customStyle="1" w:styleId="Author">
    <w:name w:val="Author"/>
    <w:basedOn w:val="Normal"/>
    <w:uiPriority w:val="3"/>
    <w:qFormat/>
    <w:pPr>
      <w:spacing w:after="0"/>
    </w:pPr>
    <w:rPr>
      <w:b/>
      <w:color w:val="2A2A2A" w:themeColor="text2"/>
      <w:sz w:val="30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3"/>
    <w:qFormat/>
    <w:pPr>
      <w:numPr>
        <w:numId w:val="2"/>
      </w:numPr>
    </w:pPr>
    <w:rPr>
      <w:i/>
    </w:rPr>
  </w:style>
  <w:style w:type="character" w:styleId="PageNumber">
    <w:name w:val="page number"/>
    <w:basedOn w:val="DefaultParagraphFont"/>
    <w:uiPriority w:val="99"/>
    <w:semiHidden/>
    <w:unhideWhenUsed/>
    <w:rsid w:val="00C32E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 /><Relationship Id="rId13" Type="http://schemas.openxmlformats.org/officeDocument/2006/relationships/header" Target="header2.xml" /><Relationship Id="rId18" Type="http://schemas.openxmlformats.org/officeDocument/2006/relationships/footer" Target="footer4.xml" /><Relationship Id="rId3" Type="http://schemas.openxmlformats.org/officeDocument/2006/relationships/customXml" Target="../customXml/item3.xml" /><Relationship Id="rId7" Type="http://schemas.openxmlformats.org/officeDocument/2006/relationships/styles" Target="styles.xml" /><Relationship Id="rId12" Type="http://schemas.openxmlformats.org/officeDocument/2006/relationships/header" Target="header1.xml" /><Relationship Id="rId17" Type="http://schemas.openxmlformats.org/officeDocument/2006/relationships/footer" Target="footer3.xml" /><Relationship Id="rId2" Type="http://schemas.openxmlformats.org/officeDocument/2006/relationships/customXml" Target="../customXml/item2.xml" /><Relationship Id="rId16" Type="http://schemas.openxmlformats.org/officeDocument/2006/relationships/header" Target="header3.xml" /><Relationship Id="rId20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numbering" Target="numbering.xml" /><Relationship Id="rId11" Type="http://schemas.openxmlformats.org/officeDocument/2006/relationships/endnotes" Target="endnotes.xml" /><Relationship Id="rId5" Type="http://schemas.openxmlformats.org/officeDocument/2006/relationships/customXml" Target="../customXml/item5.xml" /><Relationship Id="rId15" Type="http://schemas.openxmlformats.org/officeDocument/2006/relationships/footer" Target="footer2.xml" /><Relationship Id="rId10" Type="http://schemas.openxmlformats.org/officeDocument/2006/relationships/footnotes" Target="footnotes.xml" /><Relationship Id="rId19" Type="http://schemas.openxmlformats.org/officeDocument/2006/relationships/fontTable" Target="fontTable.xml" /><Relationship Id="rId4" Type="http://schemas.openxmlformats.org/officeDocument/2006/relationships/customXml" Target="../customXml/item4.xml" /><Relationship Id="rId9" Type="http://schemas.openxmlformats.org/officeDocument/2006/relationships/webSettings" Target="webSettings.xml" /><Relationship Id="rId14" Type="http://schemas.openxmlformats.org/officeDocument/2006/relationships/footer" Target="footer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5BE16BF4-A56B-9F41-B6DF-C27F95C58696%7dtf50002005.dotx" TargetMode="External" /></Relationships>
</file>

<file path=word/theme/theme1.xml><?xml version="1.0" encoding="utf-8"?>
<a:theme xmlns:a="http://schemas.openxmlformats.org/drawingml/2006/main" name="Office Theme">
  <a:themeElements>
    <a:clrScheme name="Custom 38">
      <a:dk1>
        <a:sysClr val="windowText" lastClr="000000"/>
      </a:dk1>
      <a:lt1>
        <a:sysClr val="window" lastClr="FFFFFF"/>
      </a:lt1>
      <a:dk2>
        <a:srgbClr val="2A2A2A"/>
      </a:dk2>
      <a:lt2>
        <a:srgbClr val="FBFBF8"/>
      </a:lt2>
      <a:accent1>
        <a:srgbClr val="F75952"/>
      </a:accent1>
      <a:accent2>
        <a:srgbClr val="6AC7C9"/>
      </a:accent2>
      <a:accent3>
        <a:srgbClr val="F98A37"/>
      </a:accent3>
      <a:accent4>
        <a:srgbClr val="75BB6E"/>
      </a:accent4>
      <a:accent5>
        <a:srgbClr val="B67AC3"/>
      </a:accent5>
      <a:accent6>
        <a:srgbClr val="F7C94D"/>
      </a:accent6>
      <a:hlink>
        <a:srgbClr val="B67AC3"/>
      </a:hlink>
      <a:folHlink>
        <a:srgbClr val="6AC7C9"/>
      </a:folHlink>
    </a:clrScheme>
    <a:fontScheme name="Verdana">
      <a:maj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98267d4-2a5a-4c72-99d3-cf7236a95ce8">CTQFD2CFPMXN-979-676</_dlc_DocId>
    <_dlc_DocIdUrl xmlns="498267d4-2a5a-4c72-99d3-cf7236a95ce8">
      <Url>https://msft.spoppe.com/teams/cpub/teams/Consumer/templates/_layouts/15/DocIdRedir.aspx?ID=CTQFD2CFPMXN-979-676</Url>
      <Description>CTQFD2CFPMXN-979-676</Description>
    </_dlc_DocIdUrl>
    <SharedWithDetails xmlns="498267d4-2a5a-4c72-99d3-cf7236a95ce8">{}</SharedWithDetails>
    <SharedWithUsers xmlns="498267d4-2a5a-4c72-99d3-cf7236a95ce8">
      <UserInfo>
        <DisplayName/>
        <AccountId xsi:nil="true"/>
        <AccountType/>
      </UserInfo>
    </SharedWithUsers>
    <SharingHintHash xmlns="498267d4-2a5a-4c72-99d3-cf7236a95ce8">1245024977</SharingHintHash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2E2E405031D74DB051ADDB3D34E572" ma:contentTypeVersion="5" ma:contentTypeDescription="Create a new document." ma:contentTypeScope="" ma:versionID="e0009f9404bcb9590f313d2c358460f1">
  <xsd:schema xmlns:xsd="http://www.w3.org/2001/XMLSchema" xmlns:xs="http://www.w3.org/2001/XMLSchema" xmlns:p="http://schemas.microsoft.com/office/2006/metadata/properties" xmlns:ns2="498267d4-2a5a-4c72-99d3-cf7236a95ce8" targetNamespace="http://schemas.microsoft.com/office/2006/metadata/properties" ma:root="true" ma:fieldsID="06e76fce95f74677884cb27b0c6533f2" ns2:_="">
    <xsd:import namespace="498267d4-2a5a-4c72-99d3-cf7236a95ce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ingHintHash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8267d4-2a5a-4c72-99d3-cf7236a95ce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2" nillable="true" ma:displayName="Sharing Hint Hash" ma:internalName="SharingHintHash" ma:readOnly="true">
      <xsd:simpleType>
        <xsd:restriction base="dms:Text"/>
      </xsd:simple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FA49B8-B6EE-4B3F-B22F-E9F8C6A00940}">
  <ds:schemaRefs>
    <ds:schemaRef ds:uri="http://schemas.microsoft.com/sharepoint/events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B79E6113-9D61-48C6-AB23-FE01243665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3CED26-0910-4819-874B-D8E2CCD421FE}">
  <ds:schemaRefs>
    <ds:schemaRef ds:uri="http://schemas.microsoft.com/office/2006/metadata/properties"/>
    <ds:schemaRef ds:uri="http://www.w3.org/2000/xmlns/"/>
    <ds:schemaRef ds:uri="498267d4-2a5a-4c72-99d3-cf7236a95ce8"/>
    <ds:schemaRef ds:uri="http://www.w3.org/2001/XMLSchema-instance"/>
  </ds:schemaRefs>
</ds:datastoreItem>
</file>

<file path=customXml/itemProps4.xml><?xml version="1.0" encoding="utf-8"?>
<ds:datastoreItem xmlns:ds="http://schemas.openxmlformats.org/officeDocument/2006/customXml" ds:itemID="{9A131541-2DE1-47E4-B02C-C56562F5FA5C}">
  <ds:schemaRefs>
    <ds:schemaRef ds:uri="http://schemas.openxmlformats.org/officeDocument/2006/bibliography"/>
    <ds:schemaRef ds:uri="http://www.w3.org/2000/xmlns/"/>
  </ds:schemaRefs>
</ds:datastoreItem>
</file>

<file path=customXml/itemProps5.xml><?xml version="1.0" encoding="utf-8"?>
<ds:datastoreItem xmlns:ds="http://schemas.openxmlformats.org/officeDocument/2006/customXml" ds:itemID="{400DB6FE-DF17-4741-ACCE-BDED9F9E13D9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498267d4-2a5a-4c72-99d3-cf7236a95ce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%7b5BE16BF4-A56B-9F41-B6DF-C27F95C58696%7dtf50002005.dotx</Template>
  <TotalTime>0</TotalTime>
  <Pages>20</Pages>
  <Words>1948</Words>
  <Characters>11109</Characters>
  <Application>Microsoft Office Word</Application>
  <DocSecurity>0</DocSecurity>
  <Lines>92</Lines>
  <Paragraphs>26</Paragraphs>
  <ScaleCrop>false</ScaleCrop>
  <Company/>
  <LinksUpToDate>false</LinksUpToDate>
  <CharactersWithSpaces>13031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Asif</dc:creator>
  <cp:keywords/>
  <dc:description/>
  <cp:lastModifiedBy>Muhammad Asif</cp:lastModifiedBy>
  <cp:revision>2</cp:revision>
  <dcterms:created xsi:type="dcterms:W3CDTF">2024-12-02T05:35:00Z</dcterms:created>
  <dcterms:modified xsi:type="dcterms:W3CDTF">2024-12-02T05:35:00Z</dcterms:modified>
</cp:coreProperties>
</file>